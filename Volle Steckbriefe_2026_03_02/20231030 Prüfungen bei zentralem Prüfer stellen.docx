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78A99BC7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00CB705B" w:rsidRDefault="007417C8" w14:paraId="67765110" w14:textId="17C94C7D">
            <w:pPr>
              <w:spacing w:line="276" w:lineRule="auto"/>
              <w:jc w:val="left"/>
              <w:rPr>
                <w:b/>
                <w:sz w:val="18"/>
              </w:rPr>
            </w:pPr>
            <w:r>
              <w:rPr>
                <w:b/>
                <w:bCs/>
                <w:sz w:val="18"/>
                <w:szCs w:val="18"/>
              </w:rPr>
              <w:t> Prüfungen bei zentralem Prüfer stellen</w:t>
            </w:r>
          </w:p>
        </w:tc>
      </w:tr>
      <w:tr w:rsidRPr="00F52EAF" w:rsidR="00D15BF2" w:rsidTr="78A99BC7" w14:paraId="342AB9C2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00CB705B" w:rsidRDefault="007417C8" w14:paraId="74567746" w14:textId="5FE65856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>Hr. Felten</w:t>
            </w:r>
          </w:p>
        </w:tc>
      </w:tr>
      <w:tr w:rsidRPr="00F52EAF" w:rsidR="00246C7C" w:rsidTr="78A99BC7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00CB705B" w:rsidRDefault="007417C8" w14:paraId="36B3122C" w14:textId="2437B7D1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Hr. </w:t>
            </w:r>
            <w:proofErr w:type="spellStart"/>
            <w:r>
              <w:rPr>
                <w:sz w:val="18"/>
                <w:szCs w:val="18"/>
              </w:rPr>
              <w:t>Barankiewicz</w:t>
            </w:r>
            <w:proofErr w:type="spellEnd"/>
          </w:p>
        </w:tc>
      </w:tr>
      <w:tr w:rsidRPr="00F52EAF" w:rsidR="006C6B8B" w:rsidTr="78A99BC7" w14:paraId="3F0FCFE4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6C6B8B" w:rsidP="00CB705B" w:rsidRDefault="007417C8" w14:paraId="0E932C1B" w14:textId="2FFA2A6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>Fr. Peskes (Studienbegleitende Prüfungen)</w:t>
            </w:r>
          </w:p>
        </w:tc>
      </w:tr>
      <w:tr w:rsidRPr="00F52EAF" w:rsidR="00D15BF2" w:rsidTr="78A99BC7" w14:paraId="453078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595CBB" w:rsidRDefault="006C6B8B" w14:paraId="66C377E5" w14:textId="7857B0E3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D15BF2" w:rsidP="00CB705B" w:rsidRDefault="007417C8" w14:paraId="604D4021" w14:textId="77777777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Fr. Peskes (Studienbegleitende Prüfungen)</w:t>
            </w:r>
          </w:p>
          <w:p w:rsidRPr="00595CBB" w:rsidR="007417C8" w:rsidP="00CB705B" w:rsidRDefault="007417C8" w14:paraId="73DB7550" w14:textId="64FA78E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>Ggf. folgen weitere</w:t>
            </w:r>
          </w:p>
        </w:tc>
      </w:tr>
      <w:tr w:rsidRPr="00F52EAF" w:rsidR="00246C7C" w:rsidTr="78A99BC7" w14:paraId="5407F546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78A99BC7" w:rsidRDefault="007417C8" w14:paraId="6F3EB739" w14:noSpellErr="1" w14:textId="2CABF4D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8A99BC7" w:rsidR="007417C8">
              <w:rPr>
                <w:sz w:val="18"/>
                <w:szCs w:val="18"/>
              </w:rPr>
              <w:t>Lehre &amp; Studium</w:t>
            </w:r>
            <w:r w:rsidRPr="78A99BC7" w:rsidR="5AFC4052">
              <w:rPr>
                <w:sz w:val="18"/>
                <w:szCs w:val="18"/>
              </w:rPr>
              <w:t xml:space="preserve"> – Studienbegleitende Prüfungen organisieren</w:t>
            </w:r>
          </w:p>
        </w:tc>
      </w:tr>
      <w:tr w:rsidRPr="00F52EAF" w:rsidR="00F52EAF" w:rsidTr="78A99BC7" w14:paraId="1C173E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 xml:space="preserve">klein | </w:t>
            </w:r>
            <w:proofErr w:type="spellStart"/>
            <w:r w:rsidRPr="00DB18FB" w:rsidR="001F7D17">
              <w:rPr>
                <w:color w:val="717D87" w:themeColor="text2"/>
                <w:sz w:val="14"/>
                <w:szCs w:val="14"/>
              </w:rPr>
              <w:t>mittel</w:t>
            </w:r>
            <w:proofErr w:type="spellEnd"/>
            <w:r w:rsidRPr="00DB18FB" w:rsidR="001F7D17">
              <w:rPr>
                <w:color w:val="717D87" w:themeColor="text2"/>
                <w:sz w:val="14"/>
                <w:szCs w:val="14"/>
              </w:rPr>
              <w:t xml:space="preserve">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F52EAF" w:rsidP="00CB705B" w:rsidRDefault="007417C8" w14:paraId="114841F6" w14:textId="1949C374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mittel</w:t>
            </w: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853A60" w:rsidTr="6B7BB293" w14:paraId="61685B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:rsidRPr="007417C8" w:rsidR="007417C8" w:rsidP="007417C8" w:rsidRDefault="007417C8" w14:paraId="1DB64238" w14:textId="77777777">
            <w:pPr>
              <w:spacing w:line="240" w:lineRule="auto"/>
              <w:contextualSpacing w:val="0"/>
              <w:jc w:val="left"/>
              <w:rPr>
                <w:rFonts w:eastAsia="Times New Roman"/>
                <w:sz w:val="18"/>
                <w:szCs w:val="18"/>
                <w:lang w:eastAsia="zh-CN"/>
              </w:rPr>
            </w:pPr>
            <w:r w:rsidRPr="007417C8">
              <w:rPr>
                <w:rFonts w:eastAsia="Times New Roman"/>
                <w:sz w:val="18"/>
                <w:szCs w:val="18"/>
                <w:lang w:eastAsia="zh-CN"/>
              </w:rPr>
              <w:t>Es gibt derzeit keine Zwischenprüfungsphase und es gibt auch bislang keine zentrale Klausurstellung in den Modulen. Zudem soll die zentral-virtuelle Klausurstellung vorzugsweise nur maschinell auswertbare Klausuren beinhalten und damit die Durchlaufzeit senken.</w:t>
            </w:r>
          </w:p>
          <w:p w:rsidRPr="007417C8" w:rsidR="00853A60" w:rsidP="007417C8" w:rsidRDefault="007417C8" w14:paraId="2FDD8C9E" w14:textId="52DF8D6B">
            <w:pPr>
              <w:spacing w:line="240" w:lineRule="auto"/>
              <w:contextualSpacing w:val="0"/>
              <w:jc w:val="left"/>
              <w:rPr>
                <w:rFonts w:eastAsia="Times New Roman"/>
                <w:sz w:val="18"/>
                <w:szCs w:val="18"/>
                <w:lang w:eastAsia="zh-CN"/>
              </w:rPr>
            </w:pPr>
            <w:r w:rsidRPr="007417C8">
              <w:rPr>
                <w:rFonts w:eastAsia="Times New Roman"/>
                <w:sz w:val="18"/>
                <w:szCs w:val="18"/>
                <w:lang w:eastAsia="zh-CN"/>
              </w:rPr>
              <w:t xml:space="preserve">Zudem sollen Lehrende bei auslaufenden </w:t>
            </w:r>
            <w:proofErr w:type="spellStart"/>
            <w:r w:rsidRPr="007417C8">
              <w:rPr>
                <w:rFonts w:eastAsia="Times New Roman"/>
                <w:sz w:val="18"/>
                <w:szCs w:val="18"/>
                <w:lang w:eastAsia="zh-CN"/>
              </w:rPr>
              <w:t>PO'n</w:t>
            </w:r>
            <w:proofErr w:type="spellEnd"/>
            <w:r w:rsidRPr="007417C8">
              <w:rPr>
                <w:rFonts w:eastAsia="Times New Roman"/>
                <w:sz w:val="18"/>
                <w:szCs w:val="18"/>
                <w:lang w:eastAsia="zh-CN"/>
              </w:rPr>
              <w:t xml:space="preserve"> durch ebenso zentral-virtuelle Klausuren entlastet werden, um nicht mehr für einzelne Nachzügler ganze Klausuren stellen zu müssen.</w:t>
            </w:r>
          </w:p>
        </w:tc>
      </w:tr>
      <w:tr w:rsidRPr="00F52EAF" w:rsidR="00853A60" w:rsidTr="6B7BB293" w14:paraId="28367F97" w14:textId="77777777">
        <w:tc>
          <w:tcPr>
            <w:tcW w:w="3823" w:type="dxa"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:rsidRPr="009E210C" w:rsidR="00853A60" w:rsidRDefault="007417C8" w14:paraId="0A1023B5" w14:textId="2DE7C86E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>HSZ, Modulleitungen, von den Modulleitenden zu benennende Prüfer, Studienbegleitende Prüfungen, Hochschulsupport und IT-Support</w:t>
            </w:r>
          </w:p>
        </w:tc>
      </w:tr>
      <w:tr w:rsidRPr="00F52EAF" w:rsidR="00853A60" w:rsidTr="6B7BB293" w14:paraId="198889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:rsidRPr="009E210C" w:rsidR="00853A60" w:rsidRDefault="007417C8" w14:paraId="4AAAE7B9" w14:textId="7BB82E65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>Direkt keine</w:t>
            </w:r>
          </w:p>
        </w:tc>
      </w:tr>
      <w:tr w:rsidRPr="00F52EAF" w:rsidR="00DE51C4" w:rsidTr="6B7BB293" w14:paraId="789AE212" w14:textId="77777777">
        <w:tc>
          <w:tcPr>
            <w:tcW w:w="3823" w:type="dxa"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:rsidRPr="009E210C" w:rsidR="00DE51C4" w:rsidRDefault="007417C8" w14:paraId="6BBE24E9" w14:textId="1A4222B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>Siehe Warum</w:t>
            </w:r>
          </w:p>
        </w:tc>
      </w:tr>
      <w:tr w:rsidRPr="00F52EAF" w:rsidR="00A05981" w:rsidTr="6B7BB293" w14:paraId="7CF9B9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:rsidRPr="009E210C" w:rsidR="00A05981" w:rsidRDefault="007417C8" w14:paraId="6CF7E42E" w14:textId="07B32FD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Mittels der von </w:t>
            </w:r>
            <w:proofErr w:type="gramStart"/>
            <w:r>
              <w:rPr>
                <w:sz w:val="18"/>
                <w:szCs w:val="18"/>
              </w:rPr>
              <w:t>den  Modulleitenden</w:t>
            </w:r>
            <w:proofErr w:type="gramEnd"/>
            <w:r>
              <w:rPr>
                <w:sz w:val="18"/>
                <w:szCs w:val="18"/>
              </w:rPr>
              <w:t xml:space="preserve"> zu benennenden Prüfer (Grundsatz: 1 Modul = 1 Prüfer)</w:t>
            </w:r>
          </w:p>
        </w:tc>
      </w:tr>
      <w:tr w:rsidRPr="00F52EAF" w:rsidR="00853A60" w:rsidTr="6B7BB293" w14:paraId="4139CE0E" w14:textId="77777777">
        <w:tc>
          <w:tcPr>
            <w:tcW w:w="3823" w:type="dxa"/>
          </w:tcPr>
          <w:p w:rsidRPr="00CB705B" w:rsidR="00853A60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:rsidRPr="009E210C" w:rsidR="00853A60" w:rsidP="6B7BB293" w:rsidRDefault="007417C8" w14:paraId="35C18C67" w14:textId="0BA04AB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B7BB293">
              <w:rPr>
                <w:sz w:val="18"/>
                <w:szCs w:val="18"/>
              </w:rPr>
              <w:t xml:space="preserve">Notenverwaltung, </w:t>
            </w:r>
            <w:proofErr w:type="spellStart"/>
            <w:r w:rsidRPr="6B7BB293">
              <w:rPr>
                <w:sz w:val="18"/>
                <w:szCs w:val="18"/>
              </w:rPr>
              <w:t>ePM</w:t>
            </w:r>
            <w:proofErr w:type="spellEnd"/>
            <w:r w:rsidRPr="6B7BB293">
              <w:rPr>
                <w:sz w:val="18"/>
                <w:szCs w:val="18"/>
              </w:rPr>
              <w:t xml:space="preserve"> und Studienbuch (alles noch zu prüfen, ob überhaupt IT-Anpassungen notwendig sind)</w:t>
            </w:r>
          </w:p>
          <w:p w:rsidRPr="009E210C" w:rsidR="00853A60" w:rsidP="6B7BB293" w:rsidRDefault="6DA16B1C" w14:paraId="190DCB37" w14:textId="62B7BC5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B7BB293">
              <w:rPr>
                <w:sz w:val="18"/>
                <w:szCs w:val="18"/>
              </w:rPr>
              <w:t>Modulportal OC zwecks Prüferbenennung</w:t>
            </w:r>
          </w:p>
        </w:tc>
      </w:tr>
      <w:tr w:rsidRPr="00F52EAF" w:rsidR="00853A60" w:rsidTr="6B7BB293" w14:paraId="3157D5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:rsidRPr="009E210C" w:rsidR="00853A60" w:rsidRDefault="007417C8" w14:paraId="3A56DC8D" w14:textId="10C241E2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>möglichst zur neuen Zwischenprüfungsphase Mitte des SS24</w:t>
            </w: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="00CD50B1" w:rsidP="00CD50B1" w:rsidRDefault="006C6B8B" w14:paraId="77A9795D" w14:textId="696E2264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:rsidRPr="00DB18FB" w:rsidR="007417C8" w:rsidP="00CD50B1" w:rsidRDefault="007417C8" w14:paraId="412A5555" w14:textId="1378FDEB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 xml:space="preserve">Anmerkung JFL: Strategischer Prozess liegt noch nicht modelliert vor. 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00D73302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00D73302" w14:paraId="43B2B4CA" w14:textId="77777777">
        <w:tc>
          <w:tcPr>
            <w:tcW w:w="1855" w:type="pct"/>
          </w:tcPr>
          <w:p w:rsidRPr="00CB705B" w:rsidR="00853A60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RDefault="007417C8" w14:paraId="379DB2E0" w14:textId="23B1E60E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76" w:type="pct"/>
          </w:tcPr>
          <w:p w:rsidRPr="00FF37F1" w:rsidR="00853A60" w:rsidRDefault="007417C8" w14:paraId="37E412D1" w14:textId="1547A986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>Es geht darum, mehr Prüfungsangebote zu schaffen, um noch attraktiver für berufsbegleitend Studierende zu werden.</w:t>
            </w:r>
          </w:p>
        </w:tc>
      </w:tr>
      <w:tr w:rsidRPr="005943AB" w:rsidR="006955F0" w:rsidTr="00D73302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:rsidRPr="009E210C" w:rsidR="00853A60" w:rsidRDefault="007417C8" w14:paraId="1C57D5CB" w14:textId="7C686F56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:rsidRPr="00FF37F1" w:rsidR="00853A60" w:rsidRDefault="00853A60" w14:paraId="70B19FE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54DE3684" w14:textId="77777777">
        <w:tc>
          <w:tcPr>
            <w:tcW w:w="1855" w:type="pct"/>
          </w:tcPr>
          <w:p w:rsidRPr="00CB705B" w:rsidR="00853A60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RDefault="007417C8" w14:paraId="697F3335" w14:textId="4D843F23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:rsidRPr="00FF37F1" w:rsidR="00853A60" w:rsidRDefault="00853A60" w14:paraId="4FDC636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RDefault="007417C8" w14:paraId="025D529C" w14:textId="6576F62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76" w:type="pct"/>
          </w:tcPr>
          <w:p w:rsidRPr="00FF37F1" w:rsidR="00853A60" w:rsidRDefault="007417C8" w14:paraId="5136D47B" w14:textId="4CEB0B0E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>Nehmen von Ängsten, dass Studierende mit wenig Zeit die Prüfungen nicht wahrnehmen können.</w:t>
            </w:r>
          </w:p>
        </w:tc>
      </w:tr>
      <w:tr w:rsidRPr="005943AB" w:rsidR="006955F0" w:rsidTr="00D73302" w14:paraId="4DD90C50" w14:textId="77777777">
        <w:tc>
          <w:tcPr>
            <w:tcW w:w="1855" w:type="pct"/>
          </w:tcPr>
          <w:p w:rsidR="00853A60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RDefault="007417C8" w14:paraId="50A56B8E" w14:textId="75AC8005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76" w:type="pct"/>
          </w:tcPr>
          <w:p w:rsidRPr="00FF37F1" w:rsidR="00853A60" w:rsidRDefault="007417C8" w14:paraId="751BFD80" w14:textId="76A15E9E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Vermeidung von dezentraler und unendlicher Klausurstellung bei auslaufenden </w:t>
            </w:r>
            <w:proofErr w:type="spellStart"/>
            <w:r>
              <w:rPr>
                <w:sz w:val="18"/>
                <w:szCs w:val="18"/>
              </w:rPr>
              <w:t>PO'n</w:t>
            </w:r>
            <w:proofErr w:type="spellEnd"/>
          </w:p>
        </w:tc>
      </w:tr>
      <w:tr w:rsidRPr="005943AB" w:rsidR="006955F0" w:rsidTr="00D73302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RDefault="007417C8" w14:paraId="68421D2F" w14:textId="6ADF1C8E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:rsidRPr="00FF37F1" w:rsidR="00853A60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7381935C" w14:textId="77777777">
        <w:tc>
          <w:tcPr>
            <w:tcW w:w="1855" w:type="pct"/>
          </w:tcPr>
          <w:p w:rsidR="00853A60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RDefault="007417C8" w14:paraId="73AE9FA6" w14:textId="0C575885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:rsidRPr="00FF37F1" w:rsidR="00853A60" w:rsidRDefault="007417C8" w14:paraId="0D2F8803" w14:textId="59A2E31F">
            <w:pPr>
              <w:spacing w:line="276" w:lineRule="auto"/>
              <w:rPr>
                <w:sz w:val="18"/>
              </w:rPr>
            </w:pPr>
            <w:r>
              <w:rPr>
                <w:sz w:val="18"/>
                <w:szCs w:val="18"/>
              </w:rPr>
              <w:t>Je mehr Studierende das zusätzliche zentral-virtuelle Angebot annehmen, desto stärker entlasten wir dabei die HSZ bei den Präsenzterminen. Dazu sollen die Termine automatisiert angelegt und damit die Mitarbeitenden entlastet werden</w:t>
            </w: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14:paraId="1A36609A" w14:textId="77777777">
        <w:tc>
          <w:tcPr>
            <w:tcW w:w="1855" w:type="pct"/>
          </w:tcPr>
          <w:p w:rsidRPr="008F33FD" w:rsidR="008F33FD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RDefault="007417C8" w14:paraId="167BE53A" w14:textId="15AD3D14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:rsidRPr="00FF37F1" w:rsidR="008F33FD" w:rsidRDefault="007417C8" w14:paraId="2A159D0A" w14:textId="04250E34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>Klausuren sollen durch maschinell auswertbare Fragen und Rückgriff auf den Fragenpool weitestgehend automatisiert gestellt und möglichst auch korrigiert werden. Zudem soll durch das automatisierte Anlegen der Prüfungstermine Zeit gespart werden.</w:t>
            </w:r>
          </w:p>
        </w:tc>
      </w:tr>
      <w:tr w:rsidRPr="005943AB" w:rsidR="008F33FD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RDefault="008F33FD" w14:paraId="5972DAE5" w14:textId="77777777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14:paraId="4D854234" w14:textId="77777777">
        <w:tc>
          <w:tcPr>
            <w:tcW w:w="1855" w:type="pct"/>
          </w:tcPr>
          <w:p w:rsidRPr="008F33FD" w:rsidR="008F33FD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RDefault="007417C8" w14:paraId="4F5359A7" w14:textId="1DDCA269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76" w:type="pct"/>
          </w:tcPr>
          <w:p w:rsidRPr="00FF37F1" w:rsidR="008F33FD" w:rsidRDefault="007417C8" w14:paraId="4BA329BE" w14:textId="2586CA6D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>Je mehr Studierende das zusätzliche zentral-virtuelle Angebot annehmen, desto stärker entlasten wir dabei die HSZ bei den Präsenzterminen (Raumkosten &amp; Co). </w:t>
            </w:r>
          </w:p>
        </w:tc>
      </w:tr>
      <w:tr w:rsidRPr="005943AB" w:rsidR="008F33FD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RDefault="008F33FD" w14:paraId="1BB636E7" w14:textId="77777777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14:paraId="5A5D76C9" w14:textId="77777777">
        <w:tc>
          <w:tcPr>
            <w:tcW w:w="1855" w:type="pct"/>
          </w:tcPr>
          <w:p w:rsidRPr="00CB705B" w:rsidR="008F33FD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RDefault="007417C8" w14:paraId="741FED40" w14:textId="5878462E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:rsidRPr="00FF37F1" w:rsidR="008F33FD" w:rsidRDefault="007417C8" w14:paraId="07DD9302" w14:textId="4797F47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>siehe Warum</w:t>
            </w:r>
          </w:p>
        </w:tc>
      </w:tr>
      <w:tr w:rsidRPr="005943AB" w:rsidR="008F33FD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RDefault="007417C8" w14:paraId="138DEAC7" w14:textId="1D431B0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76" w:type="pct"/>
          </w:tcPr>
          <w:p w:rsidRPr="00FF37F1" w:rsidR="008F33FD" w:rsidRDefault="007417C8" w14:paraId="46749AE0" w14:textId="1D77C7A1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>Zentral gestellte Klausuren könnten qualitativ anspruchsvoller sein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p w:rsidR="00853A60" w:rsidP="006955F0" w:rsidRDefault="008F33FD" w14:paraId="4CFF1A12" w14:textId="349E852A">
      <w:pPr>
        <w:pStyle w:val="berschrift2"/>
        <w:spacing w:after="0"/>
      </w:pPr>
      <w:r>
        <w:t>Z</w:t>
      </w:r>
      <w:r w:rsidR="006955F0">
        <w:t>eitplan</w:t>
      </w:r>
    </w:p>
    <w:tbl>
      <w:tblPr>
        <w:tblStyle w:val="Gitternetztabelle3Akzent2"/>
        <w:tblW w:w="5005" w:type="pct"/>
        <w:tblLook w:val="0400" w:firstRow="0" w:lastRow="0" w:firstColumn="0" w:lastColumn="0" w:noHBand="0" w:noVBand="1"/>
        <w:tblCaption w:val=""/>
        <w:tblDescription w:val=""/>
      </w:tblPr>
      <w:tblGrid>
        <w:gridCol w:w="5809"/>
        <w:gridCol w:w="2977"/>
      </w:tblGrid>
      <w:tr w:rsidRPr="00F52EAF" w:rsidR="007417C8" w:rsidTr="006955F0" w14:paraId="5129C6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7417C8" w:rsidP="00CB705B" w:rsidRDefault="007417C8" w14:paraId="5A315B25" w14:textId="58308C9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Identifikationsnummer</w:t>
            </w:r>
          </w:p>
        </w:tc>
        <w:tc>
          <w:tcPr>
            <w:tcW w:w="1694" w:type="pct"/>
          </w:tcPr>
          <w:p w:rsidRPr="00595CBB" w:rsidR="007417C8" w:rsidP="00CB705B" w:rsidRDefault="007417C8" w14:paraId="328270AF" w14:textId="598DAA5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</w:tr>
      <w:tr w:rsidRPr="00F52EAF" w:rsidR="00BE26C1" w:rsidTr="006955F0" w14:paraId="44D8B5A0" w14:textId="77777777">
        <w:trPr>
          <w:trHeight w:val="20"/>
        </w:trPr>
        <w:tc>
          <w:tcPr>
            <w:tcW w:w="3306" w:type="pct"/>
          </w:tcPr>
          <w:p w:rsidRPr="006955F0" w:rsidR="00BE26C1" w:rsidP="00CB705B" w:rsidRDefault="007417C8" w14:paraId="719802DF" w14:textId="57A461C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Erstellung</w:t>
            </w:r>
            <w:r w:rsidRPr="006955F0" w:rsidR="00BE26C1">
              <w:rPr>
                <w:color w:val="2B245B" w:themeColor="accent1"/>
                <w:sz w:val="18"/>
              </w:rPr>
              <w:t xml:space="preserve"> Pro</w:t>
            </w:r>
            <w:r w:rsidR="008F33FD">
              <w:rPr>
                <w:color w:val="2B245B" w:themeColor="accent1"/>
                <w:sz w:val="18"/>
              </w:rPr>
              <w:t>zesssteckbrief</w:t>
            </w:r>
            <w:r w:rsidRPr="006955F0"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1694" w:type="pct"/>
          </w:tcPr>
          <w:p w:rsidRPr="00595CBB" w:rsidR="00BE26C1" w:rsidP="00CB705B" w:rsidRDefault="007417C8" w14:paraId="6FB31926" w14:textId="6059D6F5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30.10.2023</w:t>
            </w:r>
          </w:p>
        </w:tc>
      </w:tr>
      <w:tr w:rsidRPr="00F52EAF" w:rsidR="00BE26C1" w:rsidTr="006955F0" w14:paraId="19A669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BE26C1" w:rsidP="00CB705B" w:rsidRDefault="00BE26C1" w14:paraId="48BC877A" w14:textId="6FABC92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Fertigstellung Grobkonzept</w:t>
            </w:r>
            <w:r w:rsidRPr="006955F0" w:rsidR="00B10954">
              <w:rPr>
                <w:color w:val="2B245B" w:themeColor="accent1"/>
                <w:sz w:val="18"/>
              </w:rPr>
              <w:t xml:space="preserve"> </w:t>
            </w:r>
            <w:r w:rsidR="008F33FD">
              <w:rPr>
                <w:color w:val="2B245B" w:themeColor="accent1"/>
                <w:sz w:val="18"/>
              </w:rPr>
              <w:t>(</w:t>
            </w:r>
            <w:r w:rsidR="003C41F7">
              <w:rPr>
                <w:color w:val="2B245B" w:themeColor="accent1"/>
                <w:sz w:val="18"/>
              </w:rPr>
              <w:t xml:space="preserve">optional, </w:t>
            </w:r>
            <w:r w:rsidR="008F33FD">
              <w:rPr>
                <w:color w:val="2B245B" w:themeColor="accent1"/>
                <w:sz w:val="18"/>
              </w:rPr>
              <w:t>sofern notwendig)</w:t>
            </w:r>
          </w:p>
        </w:tc>
        <w:tc>
          <w:tcPr>
            <w:tcW w:w="1694" w:type="pct"/>
          </w:tcPr>
          <w:p w:rsidRPr="00595CBB" w:rsidR="00BE26C1" w:rsidP="00CB705B" w:rsidRDefault="007417C8" w14:paraId="03A630AF" w14:textId="419CF8A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Nicht notwendig</w:t>
            </w:r>
          </w:p>
        </w:tc>
      </w:tr>
      <w:tr w:rsidRPr="00F52EAF" w:rsidR="00BE26C1" w:rsidTr="006955F0" w14:paraId="40523683" w14:textId="77777777">
        <w:trPr>
          <w:trHeight w:val="20"/>
        </w:trPr>
        <w:tc>
          <w:tcPr>
            <w:tcW w:w="3306" w:type="pct"/>
          </w:tcPr>
          <w:p w:rsidRPr="006955F0" w:rsidR="00BE26C1" w:rsidP="00CB705B" w:rsidRDefault="003C41F7" w14:paraId="2029B7EE" w14:textId="58208FD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F</w:t>
            </w:r>
            <w:r w:rsidRPr="006955F0" w:rsidR="00BE26C1">
              <w:rPr>
                <w:color w:val="2B245B" w:themeColor="accent1"/>
                <w:sz w:val="18"/>
              </w:rPr>
              <w:t>reigabe &amp; Prio</w:t>
            </w:r>
            <w:r>
              <w:rPr>
                <w:color w:val="2B245B" w:themeColor="accent1"/>
                <w:sz w:val="18"/>
              </w:rPr>
              <w:t xml:space="preserve">risierung durch </w:t>
            </w:r>
            <w:proofErr w:type="gramStart"/>
            <w:r>
              <w:rPr>
                <w:color w:val="2B245B" w:themeColor="accent1"/>
                <w:sz w:val="18"/>
              </w:rPr>
              <w:t>OL Prozessmanagement</w:t>
            </w:r>
            <w:proofErr w:type="gramEnd"/>
          </w:p>
        </w:tc>
        <w:tc>
          <w:tcPr>
            <w:tcW w:w="1694" w:type="pct"/>
          </w:tcPr>
          <w:p w:rsidRPr="00595CBB" w:rsidR="00BE26C1" w:rsidP="00CB705B" w:rsidRDefault="007417C8" w14:paraId="7B81DEED" w14:textId="7BD0EB69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30.10.2023</w:t>
            </w:r>
          </w:p>
        </w:tc>
      </w:tr>
      <w:tr w:rsidRPr="00F52EAF" w:rsidR="00BE26C1" w:rsidTr="006955F0" w14:paraId="151991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BE26C1" w:rsidP="00CB705B" w:rsidRDefault="00BE26C1" w14:paraId="3860037F" w14:textId="6918C82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 xml:space="preserve">Beginn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  <w:r w:rsidRPr="006955F0" w:rsidR="00F52EAF">
              <w:rPr>
                <w:color w:val="2B245B" w:themeColor="accent1"/>
                <w:sz w:val="18"/>
              </w:rPr>
              <w:t xml:space="preserve"> </w:t>
            </w:r>
          </w:p>
        </w:tc>
        <w:tc>
          <w:tcPr>
            <w:tcW w:w="1694" w:type="pct"/>
          </w:tcPr>
          <w:p w:rsidRPr="00595CBB" w:rsidR="00BE26C1" w:rsidP="00CB705B" w:rsidRDefault="00BE26C1" w14:paraId="567301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0C6D74D8" w14:textId="77777777">
        <w:trPr>
          <w:trHeight w:val="20"/>
        </w:trPr>
        <w:tc>
          <w:tcPr>
            <w:tcW w:w="3306" w:type="pct"/>
          </w:tcPr>
          <w:p w:rsidRPr="006955F0" w:rsidR="00BE26C1" w:rsidP="00595CBB" w:rsidRDefault="00BE26C1" w14:paraId="67B2E368" w14:textId="6AC6262F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6955F0">
              <w:rPr>
                <w:color w:val="2B245B" w:themeColor="accent1"/>
                <w:sz w:val="18"/>
              </w:rPr>
              <w:t xml:space="preserve">Fertigstellung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</w:p>
        </w:tc>
        <w:tc>
          <w:tcPr>
            <w:tcW w:w="1694" w:type="pct"/>
          </w:tcPr>
          <w:p w:rsidRPr="00595CBB" w:rsidR="00BE26C1" w:rsidP="00CB705B" w:rsidRDefault="00BE26C1" w14:paraId="54CB0AE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3C41F7" w:rsidTr="006955F0" w14:paraId="592FF2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3C41F7" w:rsidP="00595CBB" w:rsidRDefault="003C41F7" w14:paraId="134DD12C" w14:textId="1ED6DF1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Prozessabnahme</w:t>
            </w:r>
          </w:p>
        </w:tc>
        <w:tc>
          <w:tcPr>
            <w:tcW w:w="1694" w:type="pct"/>
          </w:tcPr>
          <w:p w:rsidRPr="00595CBB" w:rsidR="003C41F7" w:rsidP="00CB705B" w:rsidRDefault="003C41F7" w14:paraId="2B5E3BFC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754BED" w:rsidTr="006955F0" w14:paraId="103BBE1B" w14:textId="77777777">
        <w:trPr>
          <w:trHeight w:val="20"/>
        </w:trPr>
        <w:tc>
          <w:tcPr>
            <w:tcW w:w="3306" w:type="pct"/>
          </w:tcPr>
          <w:p w:rsidRPr="006955F0" w:rsidR="00754BED" w:rsidP="00CB705B" w:rsidRDefault="00323D7D" w14:paraId="5E2835CB" w14:textId="1503F8F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  <w:szCs w:val="14"/>
              </w:rPr>
              <w:t xml:space="preserve">Ende </w:t>
            </w:r>
            <w:r w:rsidRPr="006955F0" w:rsidR="00595CBB">
              <w:rPr>
                <w:color w:val="2B245B" w:themeColor="accent1"/>
                <w:sz w:val="18"/>
                <w:szCs w:val="14"/>
              </w:rPr>
              <w:t>Kommunikation</w:t>
            </w:r>
          </w:p>
        </w:tc>
        <w:tc>
          <w:tcPr>
            <w:tcW w:w="1694" w:type="pct"/>
          </w:tcPr>
          <w:p w:rsidRPr="00595CBB" w:rsidR="00754BED" w:rsidP="00CB705B" w:rsidRDefault="00754BED" w14:paraId="47A496D8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424C5B" w:rsidTr="006955F0" w14:paraId="714116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424C5B" w:rsidP="00CB705B" w:rsidRDefault="003C41F7" w14:paraId="72256C91" w14:textId="149D623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  <w:szCs w:val="14"/>
              </w:rPr>
              <w:t>Auswertung</w:t>
            </w:r>
            <w:r w:rsidRPr="006955F0" w:rsidR="004E21EE">
              <w:rPr>
                <w:color w:val="2B245B" w:themeColor="accent1"/>
                <w:sz w:val="18"/>
                <w:szCs w:val="14"/>
              </w:rPr>
              <w:t xml:space="preserve"> </w:t>
            </w:r>
            <w:r>
              <w:rPr>
                <w:color w:val="2B245B" w:themeColor="accent1"/>
                <w:sz w:val="18"/>
                <w:szCs w:val="14"/>
              </w:rPr>
              <w:t>Prozessoptimierung</w:t>
            </w:r>
          </w:p>
        </w:tc>
        <w:tc>
          <w:tcPr>
            <w:tcW w:w="1694" w:type="pct"/>
          </w:tcPr>
          <w:p w:rsidRPr="00595CBB" w:rsidR="00424C5B" w:rsidP="00CB705B" w:rsidRDefault="00424C5B" w14:paraId="20C2EE6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604612" w:rsidRDefault="00604612" w14:paraId="41C0B966" w14:textId="77777777">
      <w:pPr>
        <w:spacing w:line="276" w:lineRule="auto"/>
        <w:contextualSpacing w:val="0"/>
        <w:jc w:val="left"/>
      </w:pPr>
    </w:p>
    <w:sectPr w:rsidR="00604612" w:rsidSect="00194A3E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66D1" w:rsidP="00C318F9" w:rsidRDefault="00BA66D1" w14:paraId="3B2658C4" w14:textId="77777777">
      <w:r>
        <w:separator/>
      </w:r>
    </w:p>
  </w:endnote>
  <w:endnote w:type="continuationSeparator" w:id="0">
    <w:p w:rsidR="00BA66D1" w:rsidP="00C318F9" w:rsidRDefault="00BA66D1" w14:paraId="23F45B6E" w14:textId="77777777">
      <w:r>
        <w:continuationSeparator/>
      </w:r>
    </w:p>
  </w:endnote>
  <w:endnote w:type="continuationNotice" w:id="1">
    <w:p w:rsidR="00BA66D1" w:rsidRDefault="00BA66D1" w14:paraId="55E0A52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097A9FF5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718BF9A9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6C50A073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CB79A1">
                            <w:rPr>
                              <w:noProof/>
                              <w:sz w:val="22"/>
                              <w:szCs w:val="24"/>
                            </w:rPr>
                            <w:t>20.03.2024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49799BE4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feld 5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1FCCE660" w14:textId="6C50A073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CB79A1">
                      <w:rPr>
                        <w:noProof/>
                        <w:sz w:val="22"/>
                        <w:szCs w:val="24"/>
                      </w:rPr>
                      <w:t>20.03.2024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66D1" w:rsidP="00C318F9" w:rsidRDefault="00BA66D1" w14:paraId="3F7B89FA" w14:textId="77777777">
      <w:r>
        <w:separator/>
      </w:r>
    </w:p>
  </w:footnote>
  <w:footnote w:type="continuationSeparator" w:id="0">
    <w:p w:rsidR="00BA66D1" w:rsidP="00C318F9" w:rsidRDefault="00BA66D1" w14:paraId="35431F28" w14:textId="77777777">
      <w:r>
        <w:continuationSeparator/>
      </w:r>
    </w:p>
  </w:footnote>
  <w:footnote w:type="continuationNotice" w:id="1">
    <w:p w:rsidR="00BA66D1" w:rsidRDefault="00BA66D1" w14:paraId="3C9CF41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133104" w:rsidR="00604612" w:rsidP="00DB191F" w:rsidRDefault="00965921" w14:paraId="36F8AFBB" w14:textId="6518A299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210"/>
  <w:proofState w:spelling="clean" w:grammar="dirty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65D9"/>
    <w:rsid w:val="00046480"/>
    <w:rsid w:val="0005239C"/>
    <w:rsid w:val="000738F6"/>
    <w:rsid w:val="00081655"/>
    <w:rsid w:val="00092686"/>
    <w:rsid w:val="000B2F58"/>
    <w:rsid w:val="00125EF4"/>
    <w:rsid w:val="00127CBD"/>
    <w:rsid w:val="00133104"/>
    <w:rsid w:val="00153466"/>
    <w:rsid w:val="001666A0"/>
    <w:rsid w:val="00175314"/>
    <w:rsid w:val="00184EDE"/>
    <w:rsid w:val="00194A3E"/>
    <w:rsid w:val="001A0742"/>
    <w:rsid w:val="001B2CED"/>
    <w:rsid w:val="001B4F16"/>
    <w:rsid w:val="001C193F"/>
    <w:rsid w:val="001D0C38"/>
    <w:rsid w:val="001D4071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550F"/>
    <w:rsid w:val="002767EE"/>
    <w:rsid w:val="00282CE2"/>
    <w:rsid w:val="002A6F45"/>
    <w:rsid w:val="002D195D"/>
    <w:rsid w:val="002D75E8"/>
    <w:rsid w:val="002D7C2D"/>
    <w:rsid w:val="002D7F5C"/>
    <w:rsid w:val="002E13C2"/>
    <w:rsid w:val="002E4329"/>
    <w:rsid w:val="002F06F5"/>
    <w:rsid w:val="00316A81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401B7C"/>
    <w:rsid w:val="004158C8"/>
    <w:rsid w:val="00420498"/>
    <w:rsid w:val="00424C5B"/>
    <w:rsid w:val="00427DA5"/>
    <w:rsid w:val="0044342B"/>
    <w:rsid w:val="00480DF6"/>
    <w:rsid w:val="0048411A"/>
    <w:rsid w:val="004928BE"/>
    <w:rsid w:val="004C270E"/>
    <w:rsid w:val="004D7D48"/>
    <w:rsid w:val="004E21EE"/>
    <w:rsid w:val="004F2F75"/>
    <w:rsid w:val="004F5597"/>
    <w:rsid w:val="004F691D"/>
    <w:rsid w:val="00504A10"/>
    <w:rsid w:val="00520F4D"/>
    <w:rsid w:val="005560E3"/>
    <w:rsid w:val="00563110"/>
    <w:rsid w:val="005657AD"/>
    <w:rsid w:val="00571C10"/>
    <w:rsid w:val="005943AB"/>
    <w:rsid w:val="00595CBB"/>
    <w:rsid w:val="005A60A4"/>
    <w:rsid w:val="005A6D43"/>
    <w:rsid w:val="005B0948"/>
    <w:rsid w:val="005C1498"/>
    <w:rsid w:val="005E334D"/>
    <w:rsid w:val="00604612"/>
    <w:rsid w:val="00610864"/>
    <w:rsid w:val="00617247"/>
    <w:rsid w:val="006303F0"/>
    <w:rsid w:val="00661FD5"/>
    <w:rsid w:val="00691FF2"/>
    <w:rsid w:val="006955F0"/>
    <w:rsid w:val="00697311"/>
    <w:rsid w:val="006B3380"/>
    <w:rsid w:val="006C655F"/>
    <w:rsid w:val="006C6B8B"/>
    <w:rsid w:val="006D6311"/>
    <w:rsid w:val="006F4021"/>
    <w:rsid w:val="00706DFA"/>
    <w:rsid w:val="00714D58"/>
    <w:rsid w:val="007417C8"/>
    <w:rsid w:val="0074317F"/>
    <w:rsid w:val="00745EA5"/>
    <w:rsid w:val="00751ADD"/>
    <w:rsid w:val="00754BED"/>
    <w:rsid w:val="00766E04"/>
    <w:rsid w:val="007778FA"/>
    <w:rsid w:val="007960F5"/>
    <w:rsid w:val="007A2F5F"/>
    <w:rsid w:val="007B45A1"/>
    <w:rsid w:val="007B50CE"/>
    <w:rsid w:val="007B6EEB"/>
    <w:rsid w:val="007D328A"/>
    <w:rsid w:val="007D4499"/>
    <w:rsid w:val="007D5AF8"/>
    <w:rsid w:val="00805E7A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D20F9"/>
    <w:rsid w:val="008E2D88"/>
    <w:rsid w:val="008F33FD"/>
    <w:rsid w:val="0091799B"/>
    <w:rsid w:val="00932767"/>
    <w:rsid w:val="00936B84"/>
    <w:rsid w:val="00962825"/>
    <w:rsid w:val="00965921"/>
    <w:rsid w:val="00965963"/>
    <w:rsid w:val="00977800"/>
    <w:rsid w:val="00991836"/>
    <w:rsid w:val="009E210C"/>
    <w:rsid w:val="009E3C7E"/>
    <w:rsid w:val="00A05313"/>
    <w:rsid w:val="00A05981"/>
    <w:rsid w:val="00A24D05"/>
    <w:rsid w:val="00A33022"/>
    <w:rsid w:val="00A40034"/>
    <w:rsid w:val="00A63F79"/>
    <w:rsid w:val="00A710DF"/>
    <w:rsid w:val="00A77842"/>
    <w:rsid w:val="00A84240"/>
    <w:rsid w:val="00A907AC"/>
    <w:rsid w:val="00AA584B"/>
    <w:rsid w:val="00AB2AB2"/>
    <w:rsid w:val="00AD2B1D"/>
    <w:rsid w:val="00AD33E3"/>
    <w:rsid w:val="00AE3C88"/>
    <w:rsid w:val="00B10954"/>
    <w:rsid w:val="00B172A3"/>
    <w:rsid w:val="00B23C29"/>
    <w:rsid w:val="00B640FA"/>
    <w:rsid w:val="00B6723B"/>
    <w:rsid w:val="00B86CE6"/>
    <w:rsid w:val="00BA3027"/>
    <w:rsid w:val="00BA66D1"/>
    <w:rsid w:val="00BE1CD3"/>
    <w:rsid w:val="00BE26C1"/>
    <w:rsid w:val="00C02536"/>
    <w:rsid w:val="00C05632"/>
    <w:rsid w:val="00C11264"/>
    <w:rsid w:val="00C22202"/>
    <w:rsid w:val="00C257E4"/>
    <w:rsid w:val="00C257FE"/>
    <w:rsid w:val="00C26E27"/>
    <w:rsid w:val="00C318F9"/>
    <w:rsid w:val="00C375D4"/>
    <w:rsid w:val="00CA2F31"/>
    <w:rsid w:val="00CB1325"/>
    <w:rsid w:val="00CB705B"/>
    <w:rsid w:val="00CB79A1"/>
    <w:rsid w:val="00CC2F67"/>
    <w:rsid w:val="00CC7DAD"/>
    <w:rsid w:val="00CD50B1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E03BE6"/>
    <w:rsid w:val="00E219CF"/>
    <w:rsid w:val="00E256AB"/>
    <w:rsid w:val="00E278B3"/>
    <w:rsid w:val="00E632DF"/>
    <w:rsid w:val="00E7049C"/>
    <w:rsid w:val="00E72B72"/>
    <w:rsid w:val="00E75CAF"/>
    <w:rsid w:val="00E82EA0"/>
    <w:rsid w:val="00E85B48"/>
    <w:rsid w:val="00E96BAE"/>
    <w:rsid w:val="00EA0939"/>
    <w:rsid w:val="00EA3C29"/>
    <w:rsid w:val="00EC340B"/>
    <w:rsid w:val="00F07945"/>
    <w:rsid w:val="00F166EF"/>
    <w:rsid w:val="00F271EE"/>
    <w:rsid w:val="00F515F0"/>
    <w:rsid w:val="00F520F8"/>
    <w:rsid w:val="00F52EAF"/>
    <w:rsid w:val="00F65B82"/>
    <w:rsid w:val="00F67472"/>
    <w:rsid w:val="00F8341E"/>
    <w:rsid w:val="00F90BB3"/>
    <w:rsid w:val="00F95509"/>
    <w:rsid w:val="00FB09E0"/>
    <w:rsid w:val="00FB56AA"/>
    <w:rsid w:val="00FC375B"/>
    <w:rsid w:val="00FD15A6"/>
    <w:rsid w:val="00FD19F5"/>
    <w:rsid w:val="00FE24C0"/>
    <w:rsid w:val="00FF37F1"/>
    <w:rsid w:val="323BFA13"/>
    <w:rsid w:val="5AFC4052"/>
    <w:rsid w:val="65F8467C"/>
    <w:rsid w:val="6B7BB293"/>
    <w:rsid w:val="6DA16B1C"/>
    <w:rsid w:val="78A99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6EBF7DB0-F5DB-594C-9A3B-24F4438A2E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Props1.xml><?xml version="1.0" encoding="utf-8"?>
<ds:datastoreItem xmlns:ds="http://schemas.openxmlformats.org/officeDocument/2006/customXml" ds:itemID="{CBEAA96D-9893-40A3-A0B6-E485A16FA100}"/>
</file>

<file path=customXml/itemProps2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F55CD9-BC13-4179-A883-796A409D2A2A}">
  <ds:schemaRefs>
    <ds:schemaRef ds:uri="http://www.w3.org/XML/1998/namespace"/>
    <ds:schemaRef ds:uri="http://purl.org/dc/terms/"/>
    <ds:schemaRef ds:uri="d4172eb4-1b7d-455f-a6c2-f55592d8a578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12696209-83fb-405f-a5d1-5d34872e005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Platje, Sven</cp:lastModifiedBy>
  <cp:revision>25</cp:revision>
  <cp:lastPrinted>2018-08-31T08:07:00Z</cp:lastPrinted>
  <dcterms:created xsi:type="dcterms:W3CDTF">2023-10-30T12:47:00Z</dcterms:created>
  <dcterms:modified xsi:type="dcterms:W3CDTF">2026-01-21T07:19:02Z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</Properties>
</file>