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058233F1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058233F1" w:rsidRDefault="00246C7C" w14:paraId="67765110" w14:textId="06C15F2D">
            <w:pPr>
              <w:pStyle w:val="Standard"/>
              <w:spacing w:line="276" w:lineRule="auto"/>
              <w:jc w:val="left"/>
            </w:pPr>
            <w:r w:rsidRPr="058233F1" w:rsidR="7FAFA6A9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Research Academy</w:t>
            </w:r>
          </w:p>
        </w:tc>
      </w:tr>
      <w:tr w:rsidRPr="00F52EAF" w:rsidR="00D15BF2" w:rsidTr="058233F1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058233F1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58233F1" w:rsidRDefault="00246C7C" w14:paraId="36B3122C" w14:textId="667E94E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06DEC4F7">
              <w:rPr>
                <w:sz w:val="18"/>
                <w:szCs w:val="18"/>
              </w:rPr>
              <w:t>/</w:t>
            </w:r>
          </w:p>
        </w:tc>
      </w:tr>
      <w:tr w:rsidRPr="00F52EAF" w:rsidR="002A5010" w:rsidTr="058233F1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058233F1" w:rsidRDefault="002A5010" w14:paraId="63588EAD" w14:textId="6A084ED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3D7A325C">
              <w:rPr>
                <w:sz w:val="18"/>
                <w:szCs w:val="18"/>
              </w:rPr>
              <w:t>/</w:t>
            </w:r>
          </w:p>
        </w:tc>
      </w:tr>
      <w:tr w:rsidRPr="00F52EAF" w:rsidR="006C6B8B" w:rsidTr="058233F1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058233F1" w:rsidRDefault="006C6B8B" w14:paraId="00D2C352" w14:textId="7A96CDB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29922BCC">
              <w:rPr>
                <w:sz w:val="18"/>
                <w:szCs w:val="18"/>
              </w:rPr>
              <w:t>Prof. Heupel</w:t>
            </w:r>
          </w:p>
          <w:p w:rsidRPr="00595CBB" w:rsidR="006C6B8B" w:rsidP="058233F1" w:rsidRDefault="006C6B8B" w14:paraId="0E932C1B" w14:textId="36EBC35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29922BCC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058233F1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058233F1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58233F1" w:rsidRDefault="00246C7C" w14:paraId="6F3EB739" w14:textId="5722F80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03EE765F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058233F1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058233F1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058233F1" w:rsidRDefault="00FF5860" w14:paraId="3ED891A7" w14:textId="56389420">
            <w:pPr>
              <w:pStyle w:val="Standard"/>
              <w:spacing w:line="276" w:lineRule="auto"/>
              <w:jc w:val="left"/>
            </w:pPr>
            <w:r w:rsidRPr="058233F1" w:rsidR="49FC63F3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Förderung wissenschaftlichen Nachwuchses.</w:t>
            </w:r>
          </w:p>
        </w:tc>
      </w:tr>
      <w:tr w:rsidRPr="00F52EAF" w:rsidR="00853A60" w:rsidTr="058233F1" w14:paraId="61685BBE" w14:textId="77777777">
        <w:tc>
          <w:tcPr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58233F1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058233F1" w14:paraId="198889F6" w14:textId="77777777">
        <w:tc>
          <w:tcPr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058233F1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058233F1" w14:paraId="7CF9B9BC" w14:textId="77777777">
        <w:tc>
          <w:tcPr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58233F1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058233F1" w14:paraId="3157D5FB" w14:textId="77777777">
        <w:tc>
          <w:tcPr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 w:rsidRPr="058233F1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058233F1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573A52D9" w:rsidP="058233F1" w:rsidRDefault="573A52D9" w14:paraId="6867E98A" w14:textId="2FD0E955">
      <w:pPr>
        <w:rPr>
          <w:color w:val="717D87" w:themeColor="text2" w:themeTint="FF" w:themeShade="FF"/>
          <w:sz w:val="18"/>
          <w:szCs w:val="18"/>
        </w:rPr>
      </w:pPr>
      <w:r w:rsidRPr="058233F1" w:rsidR="573A52D9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058233F1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58233F1" w:rsidRDefault="00FF5860" w14:paraId="11D432B3" w14:textId="63FC5A7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21723F93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058233F1" w14:paraId="234619D9" w14:textId="77777777">
        <w:trPr>
          <w:trHeight w:val="20"/>
        </w:trPr>
        <w:tc>
          <w:tcPr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058233F1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58233F1" w:rsidRDefault="00FF5860" w14:paraId="4A3222EC" w14:textId="5D1DA59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60110610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058233F1" w14:paraId="0EA273BB" w14:textId="77777777">
        <w:trPr>
          <w:trHeight w:val="20"/>
        </w:trPr>
        <w:tc>
          <w:tcPr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058233F1" w:rsidRDefault="00FF5860" w14:paraId="6BFE1CC4" w14:textId="275554B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58233F1" w:rsidR="0428D7AE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058233F1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058233F1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3A68EC32">
            <w:pPr>
              <w:spacing w:line="276" w:lineRule="auto"/>
              <w:contextualSpacing w:val="0"/>
              <w:jc w:val="left"/>
            </w:pPr>
            <w:r w:rsidR="6C6A7649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50856D65">
            <w:pPr>
              <w:spacing w:line="276" w:lineRule="auto"/>
              <w:contextualSpacing w:val="0"/>
              <w:jc w:val="left"/>
            </w:pPr>
            <w:r w:rsidR="6C6A7649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29BD89FB">
            <w:pPr>
              <w:spacing w:line="276" w:lineRule="auto"/>
              <w:contextualSpacing w:val="0"/>
              <w:jc w:val="left"/>
            </w:pPr>
            <w:r w:rsidR="6C6A7649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3250" w:rsidP="00C318F9" w:rsidRDefault="006F3250" w14:paraId="7F309523" w14:textId="77777777">
      <w:r>
        <w:separator/>
      </w:r>
    </w:p>
  </w:endnote>
  <w:endnote w:type="continuationSeparator" w:id="0">
    <w:p w:rsidR="006F3250" w:rsidP="00C318F9" w:rsidRDefault="006F3250" w14:paraId="096A4BE2" w14:textId="77777777">
      <w:r>
        <w:continuationSeparator/>
      </w:r>
    </w:p>
  </w:endnote>
  <w:endnote w:type="continuationNotice" w:id="1">
    <w:p w:rsidR="006F3250" w:rsidRDefault="006F3250" w14:paraId="3581C54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7D34A08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853289E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8C79297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A19F1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34C48F1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5120E9FF" w14:textId="38C79297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A19F1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3250" w:rsidP="00C318F9" w:rsidRDefault="006F3250" w14:paraId="5691A10B" w14:textId="77777777">
      <w:r>
        <w:separator/>
      </w:r>
    </w:p>
  </w:footnote>
  <w:footnote w:type="continuationSeparator" w:id="0">
    <w:p w:rsidR="006F3250" w:rsidP="00C318F9" w:rsidRDefault="006F3250" w14:paraId="30A7D91D" w14:textId="77777777">
      <w:r>
        <w:continuationSeparator/>
      </w:r>
    </w:p>
  </w:footnote>
  <w:footnote w:type="continuationNotice" w:id="1">
    <w:p w:rsidR="006F3250" w:rsidRDefault="006F3250" w14:paraId="0406DC9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1300"/>
    <w:rsid w:val="00125EF4"/>
    <w:rsid w:val="00127CBD"/>
    <w:rsid w:val="00133104"/>
    <w:rsid w:val="001422FE"/>
    <w:rsid w:val="00153466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84CF8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3250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B119D"/>
    <w:rsid w:val="008C091F"/>
    <w:rsid w:val="008D20F9"/>
    <w:rsid w:val="008E2D88"/>
    <w:rsid w:val="008F33FD"/>
    <w:rsid w:val="0091799B"/>
    <w:rsid w:val="00932767"/>
    <w:rsid w:val="0095020F"/>
    <w:rsid w:val="00950B91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4A4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3EE765F"/>
    <w:rsid w:val="0428D7AE"/>
    <w:rsid w:val="058233F1"/>
    <w:rsid w:val="06DEC4F7"/>
    <w:rsid w:val="215B1BEE"/>
    <w:rsid w:val="21723F93"/>
    <w:rsid w:val="29922BCC"/>
    <w:rsid w:val="3D7A325C"/>
    <w:rsid w:val="49FC63F3"/>
    <w:rsid w:val="573A52D9"/>
    <w:rsid w:val="5CBBEDAD"/>
    <w:rsid w:val="60110610"/>
    <w:rsid w:val="6C6A7649"/>
    <w:rsid w:val="7FAFA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3</revision>
  <lastPrinted>2018-08-31T08:07:00.0000000Z</lastPrinted>
  <dcterms:created xsi:type="dcterms:W3CDTF">2026-03-05T12:10:00.0000000Z</dcterms:created>
  <dcterms:modified xsi:type="dcterms:W3CDTF">2026-03-09T14:39:59.7186343Z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