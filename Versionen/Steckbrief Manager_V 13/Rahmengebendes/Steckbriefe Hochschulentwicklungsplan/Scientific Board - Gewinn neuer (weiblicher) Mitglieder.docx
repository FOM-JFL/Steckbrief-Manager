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0B9ED8C9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0B9ED8C9" w:rsidRDefault="00246C7C" w14:paraId="67765110" w14:textId="558337F3">
            <w:pPr>
              <w:pStyle w:val="Standard"/>
              <w:spacing w:line="276" w:lineRule="auto"/>
              <w:jc w:val="left"/>
            </w:pPr>
            <w:r w:rsidRPr="0B9ED8C9" w:rsidR="045CBE9B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Scientific Board - Gewinn neuer (weiblicher) Mitglieder</w:t>
            </w:r>
          </w:p>
        </w:tc>
      </w:tr>
      <w:tr w:rsidRPr="00F52EAF" w:rsidR="00D15BF2" w:rsidTr="0B9ED8C9" w14:paraId="342AB9C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4567746" w14:textId="4135C0A1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0B9ED8C9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0B9ED8C9" w:rsidRDefault="00246C7C" w14:paraId="36B3122C" w14:textId="18A9CEC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B9ED8C9" w:rsidR="16A047AA">
              <w:rPr>
                <w:sz w:val="18"/>
                <w:szCs w:val="18"/>
              </w:rPr>
              <w:t>/</w:t>
            </w:r>
          </w:p>
        </w:tc>
      </w:tr>
      <w:tr w:rsidRPr="00F52EAF" w:rsidR="002A5010" w:rsidTr="0B9ED8C9" w14:paraId="576677CF" w14:textId="77777777">
        <w:trPr>
          <w:trHeight w:val="20"/>
        </w:trPr>
        <w:tc>
          <w:tcPr>
            <w:tcW w:w="3823" w:type="dxa"/>
            <w:tcMar/>
          </w:tcPr>
          <w:p w:rsidRPr="000236D3" w:rsidR="005E3729" w:rsidP="00CB705B" w:rsidRDefault="001C2837" w14:paraId="55228BB1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Pr="000236D3" w:rsidR="00597444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:rsidRPr="005E3729" w:rsidR="002A5010" w:rsidP="00CB705B" w:rsidRDefault="001C2837" w14:paraId="6CA7258D" w14:textId="53C8B05C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Pr="000236D3" w:rsidR="002F10C7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A5010" w:rsidP="0B9ED8C9" w:rsidRDefault="002A5010" w14:paraId="63588EAD" w14:textId="0D78EC5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B9ED8C9" w:rsidR="0272FE29">
              <w:rPr>
                <w:sz w:val="18"/>
                <w:szCs w:val="18"/>
              </w:rPr>
              <w:t>/</w:t>
            </w:r>
          </w:p>
        </w:tc>
      </w:tr>
      <w:tr w:rsidRPr="00F52EAF" w:rsidR="006C6B8B" w:rsidTr="0B9ED8C9" w14:paraId="3F0FCF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0B9ED8C9" w:rsidRDefault="006C6B8B" w14:paraId="7B869A0C" w14:textId="07BD495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B9ED8C9" w:rsidR="05A50372">
              <w:rPr>
                <w:sz w:val="18"/>
                <w:szCs w:val="18"/>
              </w:rPr>
              <w:t>Prof. Heupel</w:t>
            </w:r>
          </w:p>
          <w:p w:rsidRPr="00595CBB" w:rsidR="006C6B8B" w:rsidP="0B9ED8C9" w:rsidRDefault="006C6B8B" w14:paraId="0E932C1B" w14:textId="0BE9049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B9ED8C9" w:rsidR="05A50372">
              <w:rPr>
                <w:sz w:val="18"/>
                <w:szCs w:val="18"/>
              </w:rPr>
              <w:t>Hr. Hohoff</w:t>
            </w:r>
          </w:p>
        </w:tc>
      </w:tr>
      <w:tr w:rsidRPr="00F52EAF" w:rsidR="00D15BF2" w:rsidTr="0B9ED8C9" w14:paraId="4530783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595CBB" w:rsidRDefault="006C6B8B" w14:paraId="66C377E5" w14:textId="320AAD31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3DB7550" w14:textId="20543A6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0B9ED8C9" w14:paraId="5407F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0B9ED8C9" w:rsidRDefault="00246C7C" w14:paraId="6F3EB739" w14:textId="5F851D0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B9ED8C9" w:rsidR="212BA555">
              <w:rPr>
                <w:sz w:val="18"/>
                <w:szCs w:val="18"/>
              </w:rPr>
              <w:t>Forschung</w:t>
            </w:r>
          </w:p>
        </w:tc>
      </w:tr>
      <w:tr w:rsidRPr="00F52EAF" w:rsidR="00F52EAF" w:rsidTr="0B9ED8C9" w14:paraId="1C173E08" w14:textId="77777777">
        <w:trPr>
          <w:trHeight w:val="20"/>
        </w:trPr>
        <w:tc>
          <w:tcPr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  <w:tcMar/>
          </w:tcPr>
          <w:p w:rsidRPr="00595CBB" w:rsidR="00F52EAF" w:rsidP="00CB705B" w:rsidRDefault="00F52EAF" w14:paraId="114841F6" w14:textId="26DACF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FF5860" w:rsidTr="001F7D17" w14:paraId="15587A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A05981" w:rsidR="00FF5860" w:rsidP="00C257FE" w:rsidRDefault="00FF5860" w14:paraId="02E24E0A" w14:textId="20EC9E6B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tcW w:w="4954" w:type="dxa"/>
          </w:tcPr>
          <w:p w:rsidR="00FF5860" w:rsidP="00F62FEC" w:rsidRDefault="00FF5860" w14:paraId="3ED891A7" w14:textId="683FC3CD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61685BBE" w14:textId="77777777">
        <w:tc>
          <w:tcPr>
            <w:tcW w:w="3823" w:type="dxa"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:rsidRPr="009E210C" w:rsidR="00853A60" w:rsidP="00F62FEC" w:rsidRDefault="00853A60" w14:paraId="2FDD8C9E" w14:textId="3493734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28367F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:rsidRPr="009E210C" w:rsidR="00853A60" w:rsidP="00F62FEC" w:rsidRDefault="00B8615F" w14:paraId="0A1023B5" w14:textId="17BA32A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853A60" w:rsidTr="001F7D17" w14:paraId="198889F6" w14:textId="77777777">
        <w:tc>
          <w:tcPr>
            <w:tcW w:w="3823" w:type="dxa"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:rsidRPr="009E210C" w:rsidR="00853A60" w:rsidP="00F62FEC" w:rsidRDefault="00B8615F" w14:paraId="4AAAE7B9" w14:textId="5D35EB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DE51C4" w:rsidTr="001F7D17" w14:paraId="789AE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:rsidRPr="009E210C" w:rsidR="00DE51C4" w:rsidP="00F62FEC" w:rsidRDefault="00DE51C4" w14:paraId="6BBE24E9" w14:textId="789AC44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A05981" w:rsidTr="001F7D17" w14:paraId="7CF9B9BC" w14:textId="77777777">
        <w:tc>
          <w:tcPr>
            <w:tcW w:w="3823" w:type="dxa"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:rsidRPr="009E210C" w:rsidR="00A05981" w:rsidP="00F62FEC" w:rsidRDefault="00A05981" w14:paraId="6CF7E42E" w14:textId="6469F219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4139CE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:rsidRPr="009E210C" w:rsidR="00853A60" w:rsidP="00F62FEC" w:rsidRDefault="00853A60" w14:paraId="190DCB37" w14:textId="4F799C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3157D5FB" w14:textId="77777777">
        <w:tc>
          <w:tcPr>
            <w:tcW w:w="3823" w:type="dxa"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:rsidRPr="009E210C" w:rsidR="00853A60" w:rsidP="00F62FEC" w:rsidRDefault="00853A60" w14:paraId="3A56DC8D" w14:textId="0771BD70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="00CD50B1" w:rsidP="00CD50B1" w:rsidRDefault="006C6B8B" w14:paraId="77A9795D" w14:textId="299B4F7C">
      <w:pPr>
        <w:rPr>
          <w:color w:val="717D87" w:themeColor="text2"/>
          <w:sz w:val="18"/>
        </w:rPr>
      </w:pPr>
      <w:r w:rsidRPr="0B9ED8C9" w:rsidR="006C6B8B">
        <w:rPr>
          <w:color w:val="717D87" w:themeColor="text2" w:themeTint="FF" w:themeShade="FF"/>
          <w:sz w:val="18"/>
          <w:szCs w:val="18"/>
        </w:rPr>
        <w:t>Welcher strategische Prozess ist hauptsächlich betroffen?</w:t>
      </w:r>
      <w:r w:rsidRPr="0B9ED8C9" w:rsidR="008F33FD">
        <w:rPr>
          <w:color w:val="717D87" w:themeColor="text2" w:themeTint="FF" w:themeShade="FF"/>
          <w:sz w:val="18"/>
          <w:szCs w:val="18"/>
        </w:rPr>
        <w:t xml:space="preserve"> Hier bitte Visualisierung einfügen. </w:t>
      </w:r>
    </w:p>
    <w:p w:rsidR="3937E0ED" w:rsidP="0B9ED8C9" w:rsidRDefault="3937E0ED" w14:paraId="3DC5BFE3" w14:textId="7CE0CB5D">
      <w:pPr>
        <w:rPr>
          <w:color w:val="717D87" w:themeColor="text2" w:themeTint="FF" w:themeShade="FF"/>
          <w:sz w:val="18"/>
          <w:szCs w:val="18"/>
        </w:rPr>
      </w:pPr>
      <w:r w:rsidRPr="0B9ED8C9" w:rsidR="3937E0ED">
        <w:rPr>
          <w:color w:val="717D87" w:themeColor="text2" w:themeTint="FF" w:themeShade="FF"/>
          <w:sz w:val="18"/>
          <w:szCs w:val="18"/>
        </w:rPr>
        <w:t>-&gt; folgt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379DB2E0" w14:textId="502EB84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37E412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:rsidRPr="009E210C" w:rsidR="00853A60" w:rsidP="00F62FEC" w:rsidRDefault="00853A60" w14:paraId="1C57D5CB" w14:textId="00F6EF5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0B19FEA" w14:textId="2B5F456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697F3335" w14:textId="507D471D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FDC6367" w14:textId="1C49A64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00F62FEC" w:rsidRDefault="00853A60" w14:paraId="025D529C" w14:textId="2907F0FF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5136D47B" w14:textId="711E0DE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50A56B8E" w14:textId="2FEE0E3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51BFD80" w14:textId="30B5223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00F62FEC" w:rsidRDefault="00853A60" w14:paraId="68421D2F" w14:textId="5AA522D5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73AE9FA6" w14:textId="17AB273A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0D2F8803" w14:textId="0C363C12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8F33FD" w14:paraId="167BE53A" w14:textId="1C0CA7C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8F33FD" w14:paraId="5972DAE5" w14:textId="2C8C35C3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8F33FD" w14:paraId="4F5359A7" w14:textId="19F7387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8F33FD" w14:paraId="1BB636E7" w14:textId="3C3E9AD4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8F33FD" w14:paraId="741FED40" w14:textId="48C6902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8F33FD" w14:paraId="138DEAC7" w14:textId="04961466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FF5860" w:rsidP="00FF5860" w:rsidRDefault="00FF5860" w14:paraId="34302F1C" w14:textId="77777777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FF5860" w:rsidTr="0B9ED8C9" w14:paraId="14A9C9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FF5860" w:rsidP="0085288F" w:rsidRDefault="00FF5860" w14:paraId="378C0623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0B9ED8C9" w:rsidRDefault="00FF5860" w14:paraId="11D432B3" w14:textId="0202A691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B9ED8C9" w:rsidR="59916404">
              <w:rPr>
                <w:sz w:val="18"/>
                <w:szCs w:val="18"/>
              </w:rPr>
              <w:t>01.01.2025</w:t>
            </w:r>
          </w:p>
        </w:tc>
      </w:tr>
      <w:tr w:rsidRPr="00F52EAF" w:rsidR="00FF5860" w:rsidTr="0B9ED8C9" w14:paraId="234619D9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FF5860" w:rsidP="0085288F" w:rsidRDefault="00FF5860" w14:paraId="50A52B57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0085288F" w:rsidRDefault="00FF5860" w14:paraId="6B7C86A3" w14:textId="5D7A3E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0B9ED8C9" w14:paraId="00729C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FF5860" w:rsidP="0085288F" w:rsidRDefault="00FF5860" w14:paraId="535A4C68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0B9ED8C9" w:rsidRDefault="00FF5860" w14:paraId="4A3222EC" w14:textId="492645F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B9ED8C9" w:rsidR="1FA6BEA9">
              <w:rPr>
                <w:sz w:val="18"/>
                <w:szCs w:val="18"/>
              </w:rPr>
              <w:t>Rahmendaten hinterlegt</w:t>
            </w:r>
          </w:p>
        </w:tc>
      </w:tr>
      <w:tr w:rsidRPr="00F52EAF" w:rsidR="00FF5860" w:rsidTr="0B9ED8C9" w14:paraId="0EA273BB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FF5860" w:rsidP="0085288F" w:rsidRDefault="00FF5860" w14:paraId="47DFB3B6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0B9ED8C9" w:rsidRDefault="00FF5860" w14:paraId="6BFE1CC4" w14:textId="715DD69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B9ED8C9" w:rsidR="1C92EB77">
              <w:rPr>
                <w:sz w:val="18"/>
                <w:szCs w:val="18"/>
              </w:rPr>
              <w:t>ja</w:t>
            </w:r>
          </w:p>
        </w:tc>
      </w:tr>
    </w:tbl>
    <w:p w:rsidRPr="00BA0C2C" w:rsidR="00FF5860" w:rsidP="00FF5860" w:rsidRDefault="00FF5860" w14:paraId="093E8F66" w14:textId="77777777"/>
    <w:p w:rsidR="00FF5860" w:rsidP="00FF5860" w:rsidRDefault="00FF5860" w14:paraId="400FF3F4" w14:textId="77777777">
      <w:pPr>
        <w:pStyle w:val="berschrift2"/>
        <w:numPr>
          <w:ilvl w:val="0"/>
          <w:numId w:val="0"/>
        </w:numPr>
        <w:spacing w:after="0"/>
      </w:pPr>
    </w:p>
    <w:p w:rsidRPr="000309CD" w:rsidR="00FF5860" w:rsidP="00FF5860" w:rsidRDefault="00FF5860" w14:paraId="3F0E9E73" w14:textId="77777777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:rsidTr="0B9ED8C9" w14:paraId="660601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5" w:type="dxa"/>
            <w:tcMar/>
          </w:tcPr>
          <w:p w:rsidR="00FF5860" w:rsidP="0085288F" w:rsidRDefault="00FF5860" w14:paraId="2EE16E35" w14:textId="77777777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194DA539" w14:textId="77777777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52C83780" w14:textId="77777777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:rsidTr="0B9ED8C9" w14:paraId="689F2A2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5" w:type="dxa"/>
            <w:tcMar/>
          </w:tcPr>
          <w:p w:rsidR="00FF5860" w:rsidP="0085288F" w:rsidRDefault="00FF5860" w14:paraId="0F7035A5" w14:textId="035F2683">
            <w:pPr>
              <w:spacing w:line="276" w:lineRule="auto"/>
              <w:contextualSpacing w:val="0"/>
              <w:jc w:val="left"/>
            </w:pPr>
            <w:r w:rsidR="040AAD5E">
              <w:rPr/>
              <w:t>09.03.2026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5EC6A606" w14:textId="2B23DDA1">
            <w:pPr>
              <w:spacing w:line="276" w:lineRule="auto"/>
              <w:contextualSpacing w:val="0"/>
              <w:jc w:val="left"/>
            </w:pPr>
            <w:r w:rsidR="040AAD5E">
              <w:rPr/>
              <w:t>Vorlage erstellt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05DC1F08" w14:textId="7BEFCD9A">
            <w:pPr>
              <w:spacing w:line="276" w:lineRule="auto"/>
              <w:contextualSpacing w:val="0"/>
              <w:jc w:val="left"/>
            </w:pPr>
            <w:r w:rsidR="040AAD5E">
              <w:rPr/>
              <w:t>Fr. Flor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4470" w:rsidP="00C318F9" w:rsidRDefault="00F24470" w14:paraId="47E1A148" w14:textId="77777777">
      <w:r>
        <w:separator/>
      </w:r>
    </w:p>
  </w:endnote>
  <w:endnote w:type="continuationSeparator" w:id="0">
    <w:p w:rsidR="00F24470" w:rsidP="00C318F9" w:rsidRDefault="00F24470" w14:paraId="18980175" w14:textId="77777777">
      <w:r>
        <w:continuationSeparator/>
      </w:r>
    </w:p>
  </w:endnote>
  <w:endnote w:type="continuationNotice" w:id="1">
    <w:p w:rsidR="00F24470" w:rsidRDefault="00F24470" w14:paraId="3AB7B35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2D716D47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6D82C97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38C79297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3A19F1">
                            <w:rPr>
                              <w:noProof/>
                              <w:sz w:val="22"/>
                              <w:szCs w:val="24"/>
                            </w:rPr>
                            <w:t>05.03.2026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471A35C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5120E9FF" w14:textId="38C79297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3A19F1">
                      <w:rPr>
                        <w:noProof/>
                        <w:sz w:val="22"/>
                        <w:szCs w:val="24"/>
                      </w:rPr>
                      <w:t>05.03.2026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4470" w:rsidP="00C318F9" w:rsidRDefault="00F24470" w14:paraId="48A5C863" w14:textId="77777777">
      <w:r>
        <w:separator/>
      </w:r>
    </w:p>
  </w:footnote>
  <w:footnote w:type="continuationSeparator" w:id="0">
    <w:p w:rsidR="00F24470" w:rsidP="00C318F9" w:rsidRDefault="00F24470" w14:paraId="35657E43" w14:textId="77777777">
      <w:r>
        <w:continuationSeparator/>
      </w:r>
    </w:p>
  </w:footnote>
  <w:footnote w:type="continuationNotice" w:id="1">
    <w:p w:rsidR="00F24470" w:rsidRDefault="00F24470" w14:paraId="3271753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33104" w:rsidR="00604612" w:rsidP="00DB191F" w:rsidRDefault="00965921" w14:paraId="36F8AFBB" w14:textId="693001D6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A19F1"/>
    <w:rsid w:val="003C41F7"/>
    <w:rsid w:val="003D06B9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4F5BAA"/>
    <w:rsid w:val="00501420"/>
    <w:rsid w:val="00520F4D"/>
    <w:rsid w:val="00527F41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0705D"/>
    <w:rsid w:val="00610864"/>
    <w:rsid w:val="006303F0"/>
    <w:rsid w:val="00635C89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97D26"/>
    <w:rsid w:val="008B119D"/>
    <w:rsid w:val="008C091F"/>
    <w:rsid w:val="008D20F9"/>
    <w:rsid w:val="008E2D88"/>
    <w:rsid w:val="008F33FD"/>
    <w:rsid w:val="0091799B"/>
    <w:rsid w:val="00932767"/>
    <w:rsid w:val="0095020F"/>
    <w:rsid w:val="00950B91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06E89"/>
    <w:rsid w:val="00A13822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4A4"/>
    <w:rsid w:val="00AF2549"/>
    <w:rsid w:val="00B10954"/>
    <w:rsid w:val="00B172A3"/>
    <w:rsid w:val="00B23C29"/>
    <w:rsid w:val="00B6723B"/>
    <w:rsid w:val="00B8615F"/>
    <w:rsid w:val="00B86CE6"/>
    <w:rsid w:val="00B93885"/>
    <w:rsid w:val="00BA3027"/>
    <w:rsid w:val="00BE1CD3"/>
    <w:rsid w:val="00BE26C1"/>
    <w:rsid w:val="00C02536"/>
    <w:rsid w:val="00C05031"/>
    <w:rsid w:val="00C05632"/>
    <w:rsid w:val="00C11264"/>
    <w:rsid w:val="00C22202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3E6F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63A9A"/>
    <w:rsid w:val="00E7049C"/>
    <w:rsid w:val="00E72B72"/>
    <w:rsid w:val="00E82EA0"/>
    <w:rsid w:val="00E85B48"/>
    <w:rsid w:val="00E96BAE"/>
    <w:rsid w:val="00EA0939"/>
    <w:rsid w:val="00EA3C29"/>
    <w:rsid w:val="00EF3B11"/>
    <w:rsid w:val="00F07945"/>
    <w:rsid w:val="00F166EF"/>
    <w:rsid w:val="00F24470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C3B25"/>
    <w:rsid w:val="00FD15A6"/>
    <w:rsid w:val="00FD19F5"/>
    <w:rsid w:val="00FD41A4"/>
    <w:rsid w:val="00FD4408"/>
    <w:rsid w:val="00FE24C0"/>
    <w:rsid w:val="00FE61C6"/>
    <w:rsid w:val="00FF37F1"/>
    <w:rsid w:val="00FF5860"/>
    <w:rsid w:val="0272FE29"/>
    <w:rsid w:val="040AAD5E"/>
    <w:rsid w:val="045CBE9B"/>
    <w:rsid w:val="05A50372"/>
    <w:rsid w:val="0B9ED8C9"/>
    <w:rsid w:val="16A047AA"/>
    <w:rsid w:val="1C92EB77"/>
    <w:rsid w:val="1FA6BEA9"/>
    <w:rsid w:val="212BA555"/>
    <w:rsid w:val="215B1BEE"/>
    <w:rsid w:val="3937E0ED"/>
    <w:rsid w:val="409D65BE"/>
    <w:rsid w:val="5991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2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Flor, Julia Eva</lastModifiedBy>
  <revision>3</revision>
  <lastPrinted>2018-08-31T08:07:00.0000000Z</lastPrinted>
  <dcterms:created xsi:type="dcterms:W3CDTF">2026-03-05T12:10:00.0000000Z</dcterms:created>
  <dcterms:modified xsi:type="dcterms:W3CDTF">2026-03-09T14:36:28.0689060Z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