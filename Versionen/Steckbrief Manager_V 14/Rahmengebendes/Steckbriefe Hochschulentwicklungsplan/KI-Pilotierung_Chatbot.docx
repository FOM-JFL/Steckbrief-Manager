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4A3E" w:rsidP="00563110" w:rsidRDefault="006C6B8B" w14:paraId="34ED1437" w14:textId="2F851E03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:rsidRPr="00853A60" w:rsidR="00853A60" w:rsidP="00CD50B1" w:rsidRDefault="006C6B8B" w14:paraId="062D6351" w14:textId="6AE70439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246C7C" w:rsidTr="325B1A10" w14:paraId="4110AF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1561E40C" w14:textId="0AE6A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Pr="00CB705B" w:rsidR="00252330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FF37F1" w:rsidR="00246C7C" w:rsidP="00CB705B" w:rsidRDefault="00EE2EDE" w14:paraId="67765110" w14:textId="0CC2EEF8">
            <w:pPr>
              <w:spacing w:line="276" w:lineRule="auto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KI-Pilotierung Chatbot</w:t>
            </w:r>
          </w:p>
        </w:tc>
      </w:tr>
      <w:tr w:rsidRPr="00F52EAF" w:rsidR="00D15BF2" w:rsidTr="325B1A10" w14:paraId="342AB9C2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D15BF2" w:rsidP="00CB705B" w:rsidRDefault="006C6B8B" w14:paraId="381E0FF2" w14:textId="52E9698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Pr="00CB705B" w:rsidR="00424C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D15BF2" w:rsidP="00CB705B" w:rsidRDefault="00D15BF2" w14:paraId="74567746" w14:textId="4135C0A1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325B1A10" w14:paraId="0ECCE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66250EBB" w14:textId="04A7B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00CB705B" w:rsidRDefault="00EE2EDE" w14:paraId="36B3122C" w14:textId="0F262FC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Lea von der Ahé </w:t>
            </w:r>
          </w:p>
        </w:tc>
      </w:tr>
      <w:tr w:rsidRPr="00F52EAF" w:rsidR="002A5010" w:rsidTr="325B1A10" w14:paraId="576677CF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0236D3" w:rsidR="005E3729" w:rsidP="00CB705B" w:rsidRDefault="001C2837" w14:paraId="55228BB1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0236D3">
              <w:rPr>
                <w:color w:val="2B245B" w:themeColor="accent1"/>
                <w:sz w:val="18"/>
              </w:rPr>
              <w:t xml:space="preserve">Ggf. </w:t>
            </w:r>
            <w:r w:rsidRPr="000236D3" w:rsidR="00597444">
              <w:rPr>
                <w:color w:val="2B245B" w:themeColor="accent1"/>
                <w:sz w:val="18"/>
              </w:rPr>
              <w:t>Anforderungsmanager/-in</w:t>
            </w:r>
            <w:r w:rsidRPr="000236D3">
              <w:rPr>
                <w:color w:val="2B245B" w:themeColor="accent1"/>
                <w:sz w:val="18"/>
              </w:rPr>
              <w:t xml:space="preserve"> </w:t>
            </w:r>
          </w:p>
          <w:p w:rsidRPr="005E3729" w:rsidR="002A5010" w:rsidP="00CB705B" w:rsidRDefault="001C2837" w14:paraId="6CA7258D" w14:textId="53C8B05C">
            <w:pPr>
              <w:spacing w:line="276" w:lineRule="auto"/>
              <w:jc w:val="left"/>
              <w:rPr>
                <w:color w:val="2B245B" w:themeColor="accent1"/>
                <w:sz w:val="14"/>
                <w:szCs w:val="14"/>
              </w:rPr>
            </w:pPr>
            <w:r w:rsidRPr="000236D3">
              <w:rPr>
                <w:color w:val="717D87" w:themeColor="text2"/>
                <w:sz w:val="14"/>
              </w:rPr>
              <w:t>(</w:t>
            </w:r>
            <w:r w:rsidRPr="000236D3" w:rsidR="002F10C7">
              <w:rPr>
                <w:color w:val="717D87" w:themeColor="text2"/>
                <w:sz w:val="14"/>
              </w:rPr>
              <w:t>wenn IT-Systeme betroffen sind)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A5010" w:rsidP="325B1A10" w:rsidRDefault="002A5010" w14:paraId="63588EAD" w14:textId="27BE2F04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25B1A10" w:rsidR="6C8CAF94">
              <w:rPr>
                <w:sz w:val="18"/>
                <w:szCs w:val="18"/>
              </w:rPr>
              <w:t>/</w:t>
            </w:r>
          </w:p>
        </w:tc>
      </w:tr>
      <w:tr w:rsidRPr="00F52EAF" w:rsidR="006C6B8B" w:rsidTr="325B1A10" w14:paraId="3F0FCF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="006C6B8B" w:rsidP="00CB705B" w:rsidRDefault="006C6B8B" w14:paraId="495CF797" w14:textId="4538899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="006C6B8B" w:rsidP="00CB705B" w:rsidRDefault="001D75F4" w14:paraId="2B964C6C" w14:textId="7777777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Fr. Hittinger </w:t>
            </w:r>
            <w:r w:rsidR="00004CCB">
              <w:rPr>
                <w:sz w:val="18"/>
              </w:rPr>
              <w:t>(Studierendenperspektive)</w:t>
            </w:r>
          </w:p>
          <w:p w:rsidRPr="00595CBB" w:rsidR="00004CCB" w:rsidP="00CB705B" w:rsidRDefault="00004CCB" w14:paraId="0E932C1B" w14:textId="333C2EBA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Fr. Fallmann (Lehrendenperspektive)</w:t>
            </w:r>
          </w:p>
        </w:tc>
      </w:tr>
      <w:tr w:rsidRPr="00F52EAF" w:rsidR="00D15BF2" w:rsidTr="325B1A10" w14:paraId="45307832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D15BF2" w:rsidP="00595CBB" w:rsidRDefault="006C6B8B" w14:paraId="66C377E5" w14:textId="320AAD31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</w:t>
            </w:r>
            <w:r w:rsidR="00FB4284">
              <w:rPr>
                <w:color w:val="2B245B" w:themeColor="accent1"/>
                <w:sz w:val="18"/>
              </w:rPr>
              <w:t>-/Projekt</w:t>
            </w:r>
            <w:r>
              <w:rPr>
                <w:color w:val="2B245B" w:themeColor="accent1"/>
                <w:sz w:val="18"/>
              </w:rPr>
              <w:t>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D15BF2" w:rsidP="00CB705B" w:rsidRDefault="00D15BF2" w14:paraId="73DB7550" w14:textId="20543A6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325B1A10" w14:paraId="5407F5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4756FD42" w14:textId="073089D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Pr="00CB705B" w:rsidR="00D15BF2">
              <w:rPr>
                <w:color w:val="2B245B" w:themeColor="accent1"/>
                <w:sz w:val="18"/>
              </w:rPr>
              <w:br/>
            </w:r>
            <w:r w:rsidRPr="00DB18FB" w:rsidR="00D15BF2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Pr="00DB18FB" w:rsidR="00D15BF2">
              <w:rPr>
                <w:color w:val="717D87" w:themeColor="text2"/>
                <w:sz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00CB705B" w:rsidRDefault="00EA6668" w14:paraId="6F3EB739" w14:textId="748ABD75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Studierende &amp; Lehrende beraten </w:t>
            </w:r>
          </w:p>
        </w:tc>
      </w:tr>
      <w:tr w:rsidRPr="00F52EAF" w:rsidR="00F52EAF" w:rsidTr="325B1A10" w14:paraId="1C173E08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F52EAF" w:rsidP="00595CBB" w:rsidRDefault="00F52EAF" w14:paraId="50596A1A" w14:textId="3183D90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Pr="00CB705B" w:rsidR="002D75E8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DB18FB" w:rsidR="001F7D17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F52EAF" w:rsidP="00CB705B" w:rsidRDefault="00F52EAF" w14:paraId="114841F6" w14:textId="26DACFD8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CD50B1" w:rsidRDefault="006C6B8B" w14:paraId="42B36D35" w14:textId="251A0507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Pr="00F52EAF" w:rsidR="00FF5860" w:rsidTr="001F7D17" w14:paraId="15587A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A05981" w:rsidR="00FF5860" w:rsidP="00C257FE" w:rsidRDefault="00FF5860" w14:paraId="02E24E0A" w14:textId="20EC9E6B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Vision</w:t>
            </w:r>
          </w:p>
        </w:tc>
        <w:tc>
          <w:tcPr>
            <w:tcW w:w="4954" w:type="dxa"/>
          </w:tcPr>
          <w:p w:rsidR="00FF5860" w:rsidP="00F62FEC" w:rsidRDefault="00763A2C" w14:paraId="3ED891A7" w14:textId="6C1B8FB4">
            <w:pPr>
              <w:spacing w:line="276" w:lineRule="auto"/>
              <w:jc w:val="left"/>
              <w:rPr>
                <w:sz w:val="18"/>
              </w:rPr>
            </w:pPr>
            <w:r w:rsidRPr="00763A2C">
              <w:rPr>
                <w:sz w:val="18"/>
              </w:rPr>
              <w:t>Einsatz von KI-Chatbots zur Unterstützung von Studium und Prüfungsvorbereitung.</w:t>
            </w:r>
          </w:p>
        </w:tc>
      </w:tr>
      <w:tr w:rsidRPr="00F52EAF" w:rsidR="00853A60" w:rsidTr="001F7D17" w14:paraId="61685BBE" w14:textId="77777777">
        <w:tc>
          <w:tcPr>
            <w:tcW w:w="3823" w:type="dxa"/>
          </w:tcPr>
          <w:p w:rsidRPr="00CB705B" w:rsidR="00853A60" w:rsidP="00C257FE" w:rsidRDefault="00853A60" w14:paraId="78715BD9" w14:textId="7AF2686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</w:tcPr>
          <w:p w:rsidRPr="009E210C" w:rsidR="00853A60" w:rsidP="00F62FEC" w:rsidRDefault="00853A60" w14:paraId="2FDD8C9E" w14:textId="3493734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001F7D17" w14:paraId="28367F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CB705B" w:rsidR="00853A60" w:rsidP="00C257FE" w:rsidRDefault="00853A60" w14:paraId="7B9479C3" w14:textId="4F1397B8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</w:tcPr>
          <w:p w:rsidRPr="009E210C" w:rsidR="00853A60" w:rsidP="00F62FEC" w:rsidRDefault="00B8615F" w14:paraId="0A1023B5" w14:textId="17BA32A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853A60" w:rsidTr="001F7D17" w14:paraId="198889F6" w14:textId="77777777">
        <w:tc>
          <w:tcPr>
            <w:tcW w:w="3823" w:type="dxa"/>
          </w:tcPr>
          <w:p w:rsidRPr="00CB705B" w:rsidR="00853A60" w:rsidP="00A05981" w:rsidRDefault="00853A60" w14:paraId="4DC99D78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A05981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</w:tcPr>
          <w:p w:rsidRPr="009E210C" w:rsidR="00853A60" w:rsidP="00F62FEC" w:rsidRDefault="00B8615F" w14:paraId="4AAAE7B9" w14:textId="5D35EB8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DE51C4" w:rsidTr="001F7D17" w14:paraId="789AE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175314" w:rsidR="00DE51C4" w:rsidP="00A05981" w:rsidRDefault="00DE51C4" w14:paraId="26216F78" w14:textId="62D29380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</w:tcPr>
          <w:p w:rsidRPr="009E210C" w:rsidR="00DE51C4" w:rsidP="00F62FEC" w:rsidRDefault="00DE51C4" w14:paraId="6BBE24E9" w14:textId="789AC44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A05981" w:rsidTr="001F7D17" w14:paraId="7CF9B9BC" w14:textId="77777777">
        <w:tc>
          <w:tcPr>
            <w:tcW w:w="3823" w:type="dxa"/>
          </w:tcPr>
          <w:p w:rsidRPr="00175314" w:rsidR="00A05981" w:rsidP="00A05981" w:rsidRDefault="00A05981" w14:paraId="68DFCE3D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</w:tcPr>
          <w:p w:rsidRPr="009E210C" w:rsidR="00A05981" w:rsidP="00F62FEC" w:rsidRDefault="00A05981" w14:paraId="6CF7E42E" w14:textId="6469F219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001F7D17" w14:paraId="4139CE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CB705B" w:rsidR="00853A60" w:rsidP="00F62FEC" w:rsidRDefault="00853A60" w14:paraId="13575969" w14:textId="224B50E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6C6B8B"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</w:tcPr>
          <w:p w:rsidRPr="009E210C" w:rsidR="00853A60" w:rsidP="00F62FEC" w:rsidRDefault="00853A60" w14:paraId="190DCB37" w14:textId="4F799C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001F7D17" w14:paraId="3157D5FB" w14:textId="77777777">
        <w:tc>
          <w:tcPr>
            <w:tcW w:w="3823" w:type="dxa"/>
          </w:tcPr>
          <w:p w:rsidRPr="00CB705B" w:rsidR="00853A60" w:rsidP="00F62FEC" w:rsidRDefault="00853A60" w14:paraId="61A2B717" w14:textId="022997B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</w:tcPr>
          <w:p w:rsidRPr="009E210C" w:rsidR="00853A60" w:rsidP="00F62FEC" w:rsidRDefault="00853A60" w14:paraId="3A56DC8D" w14:textId="0771BD70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6955F0" w:rsidRDefault="00CD50B1" w14:paraId="11B8BFF9" w14:textId="77777777">
      <w:pPr>
        <w:pStyle w:val="berschrift2"/>
        <w:spacing w:after="0"/>
      </w:pPr>
      <w:r w:rsidRPr="00CD50B1">
        <w:t>Einordnung in den Gesamtprozess</w:t>
      </w:r>
    </w:p>
    <w:p w:rsidR="00CD50B1" w:rsidP="00CD50B1" w:rsidRDefault="006C6B8B" w14:paraId="77A9795D" w14:textId="299B4F7C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:rsidR="003D237B" w:rsidP="00CD50B1" w:rsidRDefault="003D237B" w14:paraId="188B756C" w14:textId="6E812260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Hauptsächlich betroffen ist der Prozess „Studierende &amp; Lehrende beraten“. Visualisierung folgt.</w:t>
      </w:r>
    </w:p>
    <w:p w:rsidR="00CD50B1" w:rsidP="00CD50B1" w:rsidRDefault="00CD50B1" w14:paraId="3BA1D0AF" w14:textId="77777777">
      <w:pPr>
        <w:rPr>
          <w:i/>
          <w:sz w:val="18"/>
        </w:rPr>
      </w:pPr>
    </w:p>
    <w:p w:rsidR="00CD50B1" w:rsidP="00CD50B1" w:rsidRDefault="00CD50B1" w14:paraId="49CF92A1" w14:textId="77777777">
      <w:r>
        <w:br w:type="page"/>
      </w:r>
    </w:p>
    <w:p w:rsidR="00CD50B1" w:rsidP="006955F0" w:rsidRDefault="00CD50B1" w14:paraId="3B390826" w14:textId="77777777">
      <w:pPr>
        <w:pStyle w:val="berschrift2"/>
        <w:spacing w:after="0"/>
      </w:pPr>
      <w:r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6955F0" w:rsidTr="00D73302" w14:paraId="504325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53A60" w:rsidP="00F62FEC" w:rsidRDefault="00604612" w14:paraId="15FA7598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D73302" w:rsidP="00F62FEC" w:rsidRDefault="00D73302" w14:paraId="447E0F40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53A60" w:rsidP="00F62FEC" w:rsidRDefault="00853A60" w14:paraId="331BEB95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53A60" w:rsidP="00F62FEC" w:rsidRDefault="00853A60" w14:paraId="51298B18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:rsidRPr="003424E4" w:rsidR="00853A60" w:rsidP="00F62FEC" w:rsidRDefault="00853A60" w14:paraId="41C9FB00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:rsidRPr="003424E4" w:rsidR="00853A60" w:rsidP="00F62FEC" w:rsidRDefault="00853A60" w14:paraId="7CAEFC53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:rsidRPr="003424E4" w:rsidR="00853A60" w:rsidP="00F62FEC" w:rsidRDefault="00853A60" w14:paraId="6012E760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6955F0" w:rsidTr="00D73302" w14:paraId="43B2B4CA" w14:textId="77777777">
        <w:tc>
          <w:tcPr>
            <w:tcW w:w="1855" w:type="pct"/>
          </w:tcPr>
          <w:p w:rsidRPr="00CB705B" w:rsidR="00853A60" w:rsidP="00F62FEC" w:rsidRDefault="00853A60" w14:paraId="3AEFEDCF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CB705B">
              <w:rPr>
                <w:color w:val="2B245B" w:themeColor="accent1"/>
                <w:sz w:val="18"/>
              </w:rPr>
              <w:t>Anforderungen</w:t>
            </w:r>
          </w:p>
          <w:p w:rsidRPr="00CB705B" w:rsidR="00853A60" w:rsidP="00F62FEC" w:rsidRDefault="00853A60" w14:paraId="2182F27F" w14:textId="77777777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379DB2E0" w14:textId="502EB84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37E412D1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6950C5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CB705B" w:rsidR="00853A60" w:rsidP="00F62FEC" w:rsidRDefault="00853A60" w14:paraId="39CE938F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:rsidRPr="00CB705B" w:rsidR="00853A60" w:rsidP="00F62FEC" w:rsidRDefault="00853A60" w14:paraId="44FF9730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(Hochschulrecht, Arbeitsrecht, Compliance, DSGVO, GoBD, UStG, Betriebsrat etc.)</w:t>
            </w:r>
          </w:p>
        </w:tc>
        <w:tc>
          <w:tcPr>
            <w:tcW w:w="969" w:type="pct"/>
          </w:tcPr>
          <w:p w:rsidRPr="009E210C" w:rsidR="00853A60" w:rsidP="00F62FEC" w:rsidRDefault="00853A60" w14:paraId="1C57D5CB" w14:textId="00F6EF5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0B19FEA" w14:textId="2B5F456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54DE3684" w14:textId="77777777">
        <w:tc>
          <w:tcPr>
            <w:tcW w:w="1855" w:type="pct"/>
          </w:tcPr>
          <w:p w:rsidRPr="00CB705B" w:rsidR="00853A60" w:rsidP="00F62FEC" w:rsidRDefault="00853A60" w14:paraId="5ABC4674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:rsidRPr="00CB705B" w:rsidR="00853A60" w:rsidP="00F62FEC" w:rsidRDefault="00853A60" w14:paraId="03E7AA5C" w14:textId="4997FB0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697F3335" w14:textId="507D471D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FDC6367" w14:textId="1C49A64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F825A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5C1498" w:rsidP="005C1498" w:rsidRDefault="00853A60" w14:paraId="6BDE4675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Pr="00CB705B" w:rsidR="005C1498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:rsidRPr="00CB705B" w:rsidR="00853A60" w:rsidP="005C1498" w:rsidRDefault="005C1498" w14:paraId="4941F4E8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:rsidRPr="009E210C" w:rsidR="00853A60" w:rsidP="00F62FEC" w:rsidRDefault="00853A60" w14:paraId="025D529C" w14:textId="2907F0FF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5136D47B" w14:textId="711E0DE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4DD90C50" w14:textId="77777777">
        <w:tc>
          <w:tcPr>
            <w:tcW w:w="1855" w:type="pct"/>
          </w:tcPr>
          <w:p w:rsidR="00853A60" w:rsidP="00F62FEC" w:rsidRDefault="00853A60" w14:paraId="06C9C1D2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:rsidRPr="00CB705B" w:rsidR="00CD50B1" w:rsidP="005C1498" w:rsidRDefault="00CD50B1" w14:paraId="051D507D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50A56B8E" w14:textId="2FEE0E3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51BFD80" w14:textId="30B5223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7031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53A60" w:rsidP="00F62FEC" w:rsidRDefault="00853A60" w14:paraId="1ABA39CC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:rsidRPr="00CB705B" w:rsidR="005C1498" w:rsidP="006955F0" w:rsidRDefault="005C1498" w14:paraId="75480DB0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:rsidRPr="009E210C" w:rsidR="00853A60" w:rsidP="00F62FEC" w:rsidRDefault="00853A60" w14:paraId="68421D2F" w14:textId="5AA522D5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B6684D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7381935C" w14:textId="77777777">
        <w:tc>
          <w:tcPr>
            <w:tcW w:w="1855" w:type="pct"/>
          </w:tcPr>
          <w:p w:rsidR="00853A60" w:rsidP="00F62FEC" w:rsidRDefault="00853A60" w14:paraId="0C272E26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:rsidRPr="00CB705B" w:rsidR="00CD50B1" w:rsidP="00F62FEC" w:rsidRDefault="00CD50B1" w14:paraId="56220F37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73AE9FA6" w14:textId="17AB273A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0D2F8803" w14:textId="0C363C12">
            <w:pPr>
              <w:spacing w:line="276" w:lineRule="auto"/>
              <w:rPr>
                <w:sz w:val="18"/>
              </w:rPr>
            </w:pPr>
          </w:p>
        </w:tc>
      </w:tr>
    </w:tbl>
    <w:p w:rsidR="008F33FD" w:rsidP="008F33FD" w:rsidRDefault="008F33FD" w14:paraId="36E4C365" w14:textId="77777777">
      <w:pPr>
        <w:pStyle w:val="berschrift2"/>
        <w:numPr>
          <w:ilvl w:val="0"/>
          <w:numId w:val="0"/>
        </w:numPr>
        <w:spacing w:after="0"/>
        <w:ind w:left="576" w:hanging="576"/>
      </w:pPr>
    </w:p>
    <w:p w:rsidR="008F33FD" w:rsidP="008F33FD" w:rsidRDefault="008F33FD" w14:paraId="5AD45E24" w14:textId="7D22B0C7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8F33FD" w:rsidTr="00DC1AD8" w14:paraId="76F59E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F33FD" w:rsidP="00DC1AD8" w:rsidRDefault="008F33FD" w14:paraId="202C8284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8F33FD" w:rsidP="00DC1AD8" w:rsidRDefault="008F33FD" w14:paraId="6697C9F5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F33FD" w:rsidP="00DC1AD8" w:rsidRDefault="008F33FD" w14:paraId="682BAB32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F33FD" w:rsidP="00DC1AD8" w:rsidRDefault="008F33FD" w14:paraId="6E538C48" w14:textId="3474C3E9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:rsidRPr="003424E4" w:rsidR="008F33FD" w:rsidP="00DC1AD8" w:rsidRDefault="008F33FD" w14:paraId="16398E4F" w14:textId="20736552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:rsidRPr="003424E4" w:rsidR="008F33FD" w:rsidP="00DC1AD8" w:rsidRDefault="008F33FD" w14:paraId="391532C2" w14:textId="2D609725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:rsidRPr="003424E4" w:rsidR="008F33FD" w:rsidP="00DC1AD8" w:rsidRDefault="008F33FD" w14:paraId="7D490FF1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8F33FD" w:rsidTr="00DC1AD8" w14:paraId="1A36609A" w14:textId="77777777">
        <w:tc>
          <w:tcPr>
            <w:tcW w:w="1855" w:type="pct"/>
          </w:tcPr>
          <w:p w:rsidRPr="008F33FD" w:rsidR="008F33FD" w:rsidP="00DC1AD8" w:rsidRDefault="008F33FD" w14:paraId="7A7931E4" w14:textId="645C2A4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:rsidRPr="009E210C" w:rsidR="008F33FD" w:rsidP="00DC1AD8" w:rsidRDefault="008F33FD" w14:paraId="167BE53A" w14:textId="1C0CA7C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A159D0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274772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21A1DB9D" w14:textId="74C6A63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:rsidRPr="009E210C" w:rsidR="008F33FD" w:rsidP="00DC1AD8" w:rsidRDefault="008F33FD" w14:paraId="5972DAE5" w14:textId="2C8C35C3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6445A43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4D854234" w14:textId="77777777">
        <w:tc>
          <w:tcPr>
            <w:tcW w:w="1855" w:type="pct"/>
          </w:tcPr>
          <w:p w:rsidRPr="008F33FD" w:rsidR="008F33FD" w:rsidP="00DC1AD8" w:rsidRDefault="008F33FD" w14:paraId="11C1B542" w14:textId="78A6781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:rsidRPr="009E210C" w:rsidR="008F33FD" w:rsidP="00DC1AD8" w:rsidRDefault="008F33FD" w14:paraId="4F5359A7" w14:textId="19F7387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BA329BE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1312C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7E83A74D" w14:textId="2904C9D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:rsidRPr="009E210C" w:rsidR="008F33FD" w:rsidP="00DC1AD8" w:rsidRDefault="008F33FD" w14:paraId="1BB636E7" w14:textId="3C3E9AD4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3864EE3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5A5D76C9" w14:textId="77777777">
        <w:tc>
          <w:tcPr>
            <w:tcW w:w="1855" w:type="pct"/>
          </w:tcPr>
          <w:p w:rsidRPr="00CB705B" w:rsidR="008F33FD" w:rsidP="00DC1AD8" w:rsidRDefault="008F33FD" w14:paraId="22A6CD55" w14:textId="5C1DF789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:rsidRPr="009E210C" w:rsidR="008F33FD" w:rsidP="00DC1AD8" w:rsidRDefault="008F33FD" w14:paraId="741FED40" w14:textId="48C6902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07DD930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026661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F33FD" w:rsidP="00DC1AD8" w:rsidRDefault="008F33FD" w14:paraId="1DD51B88" w14:textId="037A2991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:rsidRPr="009E210C" w:rsidR="008F33FD" w:rsidP="00DC1AD8" w:rsidRDefault="008F33FD" w14:paraId="138DEAC7" w14:textId="04961466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6749AE0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FF5860" w:rsidP="00FF5860" w:rsidRDefault="00FF5860" w14:paraId="34302F1C" w14:textId="77777777">
      <w:pPr>
        <w:pStyle w:val="berschrift2"/>
      </w:pPr>
      <w:r>
        <w:t>Status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FF5860" w:rsidTr="0085288F" w14:paraId="14A9C9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="00FF5860" w:rsidP="0085288F" w:rsidRDefault="00FF5860" w14:paraId="378C0623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Start</w:t>
            </w:r>
          </w:p>
        </w:tc>
        <w:tc>
          <w:tcPr>
            <w:tcW w:w="4961" w:type="dxa"/>
          </w:tcPr>
          <w:p w:rsidR="00FF5860" w:rsidP="0085288F" w:rsidRDefault="003D237B" w14:paraId="11D432B3" w14:textId="5BCCAFF3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2025</w:t>
            </w:r>
          </w:p>
        </w:tc>
      </w:tr>
      <w:tr w:rsidRPr="00F52EAF" w:rsidR="00FF5860" w:rsidTr="0085288F" w14:paraId="234619D9" w14:textId="77777777">
        <w:trPr>
          <w:trHeight w:val="20"/>
        </w:trPr>
        <w:tc>
          <w:tcPr>
            <w:tcW w:w="3823" w:type="dxa"/>
          </w:tcPr>
          <w:p w:rsidRPr="00CB705B" w:rsidR="00FF5860" w:rsidP="0085288F" w:rsidRDefault="00FF5860" w14:paraId="50A52B57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Gesamtstatus </w:t>
            </w:r>
          </w:p>
        </w:tc>
        <w:tc>
          <w:tcPr>
            <w:tcW w:w="4961" w:type="dxa"/>
          </w:tcPr>
          <w:p w:rsidR="00FF5860" w:rsidP="0085288F" w:rsidRDefault="00FF5860" w14:paraId="6B7C86A3" w14:textId="5D7A3E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FF5860" w:rsidTr="0085288F" w14:paraId="00729C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="00FF5860" w:rsidP="0085288F" w:rsidRDefault="00FF5860" w14:paraId="535A4C68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Status Steckbrief</w:t>
            </w:r>
          </w:p>
        </w:tc>
        <w:tc>
          <w:tcPr>
            <w:tcW w:w="4961" w:type="dxa"/>
          </w:tcPr>
          <w:p w:rsidR="00FF5860" w:rsidP="0085288F" w:rsidRDefault="003D237B" w14:paraId="4A3222EC" w14:textId="054364FA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Rahmendaten hinterlegt</w:t>
            </w:r>
          </w:p>
        </w:tc>
      </w:tr>
      <w:tr w:rsidRPr="00F52EAF" w:rsidR="00FF5860" w:rsidTr="0085288F" w14:paraId="0EA273BB" w14:textId="77777777">
        <w:trPr>
          <w:trHeight w:val="20"/>
        </w:trPr>
        <w:tc>
          <w:tcPr>
            <w:tcW w:w="3823" w:type="dxa"/>
          </w:tcPr>
          <w:p w:rsidR="00FF5860" w:rsidP="0085288F" w:rsidRDefault="00FF5860" w14:paraId="47DFB3B6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Teil des Hochschulentwicklungsplans</w:t>
            </w:r>
          </w:p>
        </w:tc>
        <w:tc>
          <w:tcPr>
            <w:tcW w:w="4961" w:type="dxa"/>
          </w:tcPr>
          <w:p w:rsidR="00FF5860" w:rsidP="0085288F" w:rsidRDefault="003D237B" w14:paraId="6BFE1CC4" w14:textId="0E47E7F4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ja</w:t>
            </w:r>
          </w:p>
        </w:tc>
      </w:tr>
    </w:tbl>
    <w:p w:rsidRPr="00BA0C2C" w:rsidR="00FF5860" w:rsidP="00FF5860" w:rsidRDefault="00FF5860" w14:paraId="093E8F66" w14:textId="77777777"/>
    <w:p w:rsidR="00FF5860" w:rsidP="00FF5860" w:rsidRDefault="00FF5860" w14:paraId="400FF3F4" w14:textId="77777777">
      <w:pPr>
        <w:pStyle w:val="berschrift2"/>
        <w:numPr>
          <w:ilvl w:val="0"/>
          <w:numId w:val="0"/>
        </w:numPr>
        <w:spacing w:after="0"/>
      </w:pPr>
    </w:p>
    <w:p w:rsidRPr="000309CD" w:rsidR="00FF5860" w:rsidP="00FF5860" w:rsidRDefault="00FF5860" w14:paraId="3F0E9E73" w14:textId="77777777">
      <w:pPr>
        <w:pStyle w:val="berschrift2"/>
      </w:pPr>
      <w:r>
        <w:t>Änderungshistorie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FF5860" w:rsidTr="0085288F" w14:paraId="660601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5" w:type="dxa"/>
          </w:tcPr>
          <w:p w:rsidR="00FF5860" w:rsidP="0085288F" w:rsidRDefault="00FF5860" w14:paraId="2EE16E35" w14:textId="77777777">
            <w:pPr>
              <w:spacing w:line="276" w:lineRule="auto"/>
              <w:contextualSpacing w:val="0"/>
              <w:jc w:val="left"/>
            </w:pPr>
            <w:r>
              <w:t xml:space="preserve">Datum </w:t>
            </w:r>
          </w:p>
        </w:tc>
        <w:tc>
          <w:tcPr>
            <w:tcW w:w="2926" w:type="dxa"/>
          </w:tcPr>
          <w:p w:rsidR="00FF5860" w:rsidP="0085288F" w:rsidRDefault="00FF5860" w14:paraId="194DA539" w14:textId="77777777">
            <w:pPr>
              <w:spacing w:line="276" w:lineRule="auto"/>
              <w:contextualSpacing w:val="0"/>
              <w:jc w:val="left"/>
            </w:pPr>
            <w:r>
              <w:t>Änderungen</w:t>
            </w:r>
          </w:p>
        </w:tc>
        <w:tc>
          <w:tcPr>
            <w:tcW w:w="2926" w:type="dxa"/>
          </w:tcPr>
          <w:p w:rsidR="00FF5860" w:rsidP="0085288F" w:rsidRDefault="00FF5860" w14:paraId="52C83780" w14:textId="77777777">
            <w:pPr>
              <w:spacing w:line="276" w:lineRule="auto"/>
              <w:contextualSpacing w:val="0"/>
              <w:jc w:val="left"/>
            </w:pPr>
            <w:r>
              <w:t>Geändert durch</w:t>
            </w:r>
          </w:p>
        </w:tc>
      </w:tr>
      <w:tr w:rsidR="00FF5860" w:rsidTr="0085288F" w14:paraId="689F2A21" w14:textId="77777777">
        <w:tc>
          <w:tcPr>
            <w:tcW w:w="2925" w:type="dxa"/>
          </w:tcPr>
          <w:p w:rsidR="00FF5860" w:rsidP="0085288F" w:rsidRDefault="003D237B" w14:paraId="0F7035A5" w14:textId="5C1D4D6E">
            <w:pPr>
              <w:spacing w:line="276" w:lineRule="auto"/>
              <w:contextualSpacing w:val="0"/>
              <w:jc w:val="left"/>
            </w:pPr>
            <w:r>
              <w:t>09.03.2026</w:t>
            </w:r>
          </w:p>
        </w:tc>
        <w:tc>
          <w:tcPr>
            <w:tcW w:w="2926" w:type="dxa"/>
          </w:tcPr>
          <w:p w:rsidR="00FF5860" w:rsidP="0085288F" w:rsidRDefault="003D237B" w14:paraId="5EC6A606" w14:textId="2CFA750B">
            <w:pPr>
              <w:spacing w:line="276" w:lineRule="auto"/>
              <w:contextualSpacing w:val="0"/>
              <w:jc w:val="left"/>
            </w:pPr>
            <w:r>
              <w:t>Vorlage erstellt</w:t>
            </w:r>
          </w:p>
        </w:tc>
        <w:tc>
          <w:tcPr>
            <w:tcW w:w="2926" w:type="dxa"/>
          </w:tcPr>
          <w:p w:rsidR="00FF5860" w:rsidP="0085288F" w:rsidRDefault="003D237B" w14:paraId="05DC1F08" w14:textId="3C8D60D2">
            <w:pPr>
              <w:spacing w:line="276" w:lineRule="auto"/>
              <w:contextualSpacing w:val="0"/>
              <w:jc w:val="left"/>
            </w:pPr>
            <w:r>
              <w:t>Fr. Flor</w:t>
            </w:r>
          </w:p>
        </w:tc>
      </w:tr>
    </w:tbl>
    <w:p w:rsidR="008F33FD" w:rsidP="008F33FD" w:rsidRDefault="008F33FD" w14:paraId="40676D2E" w14:textId="77777777">
      <w:pPr>
        <w:pStyle w:val="berschrift2"/>
        <w:numPr>
          <w:ilvl w:val="0"/>
          <w:numId w:val="0"/>
        </w:numPr>
        <w:spacing w:after="0"/>
      </w:pPr>
    </w:p>
    <w:sectPr w:rsidR="008F33FD" w:rsidSect="00EF3B11">
      <w:headerReference w:type="even" r:id="rId11"/>
      <w:headerReference w:type="default" r:id="rId12"/>
      <w:footerReference w:type="even" r:id="rId13"/>
      <w:footerReference w:type="default" r:id="rId14"/>
      <w:pgSz w:w="11906" w:h="16838" w:orient="portrait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1074" w:rsidP="00C318F9" w:rsidRDefault="00CB1074" w14:paraId="56C78C90" w14:textId="77777777">
      <w:r>
        <w:separator/>
      </w:r>
    </w:p>
  </w:endnote>
  <w:endnote w:type="continuationSeparator" w:id="0">
    <w:p w:rsidR="00CB1074" w:rsidP="00C318F9" w:rsidRDefault="00CB1074" w14:paraId="7DC336E3" w14:textId="77777777">
      <w:r>
        <w:continuationSeparator/>
      </w:r>
    </w:p>
  </w:endnote>
  <w:endnote w:type="continuationNotice" w:id="1">
    <w:p w:rsidR="00CB1074" w:rsidRDefault="00CB1074" w14:paraId="1A94E74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DD4069" w:rsidP="00C318F9" w:rsidRDefault="00965921" w14:paraId="5D416B39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B3380" w:rsidR="00DD4069" w:rsidP="00C318F9" w:rsidRDefault="004928BE" w14:paraId="53897C09" w14:textId="77777777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Pr="001666A0" w:rsidR="00DD4069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Pr="001666A0" w:rsidR="00DD4069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:rsidRPr="006B3380" w:rsidR="00DD4069" w:rsidP="00C318F9" w:rsidRDefault="00DD4069" w14:paraId="5C684567" w14:textId="7777777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5CE76903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feld 11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22202" w:rsidR="00DD4069" w:rsidP="00C318F9" w:rsidRDefault="00965921" w14:paraId="2B4484AD" w14:textId="77777777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6B3380" w:rsidR="00DD4069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460022BB">
            <v:shape id="Textfeld 8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DD4069" w:rsidP="00C318F9" w:rsidRDefault="00FF37F1" w14:paraId="781B2387" w14:textId="67363521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33104" w:rsidR="00DD4069" w:rsidP="00C318F9" w:rsidRDefault="004F2F75" w14:paraId="411AC38E" w14:textId="6730D885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EE2EDE">
                            <w:rPr>
                              <w:noProof/>
                              <w:sz w:val="22"/>
                              <w:szCs w:val="24"/>
                            </w:rPr>
                            <w:t>09.03.2026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69DE16CD">
            <v:shapetype id="_x0000_t202" coordsize="21600,21600" o:spt="202" path="m,l,21600r21600,l21600,xe" w14:anchorId="692C9427">
              <v:stroke joinstyle="miter"/>
              <v:path gradientshapeok="t" o:connecttype="rect"/>
            </v:shapetype>
            <v:shape id="Textfeld 5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>
              <v:textbox>
                <w:txbxContent>
                  <w:p w:rsidRPr="00133104" w:rsidR="00DD4069" w:rsidP="00C318F9" w:rsidRDefault="004F2F75" w14:paraId="27C5033E" w14:textId="6730D885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begin"/>
                    </w:r>
                    <w:r w:rsidRPr="00133104" w:rsid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EE2EDE">
                      <w:rPr>
                        <w:noProof/>
                        <w:sz w:val="22"/>
                        <w:szCs w:val="24"/>
                      </w:rPr>
                      <w:t>09.03.2026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1074" w:rsidP="00C318F9" w:rsidRDefault="00CB1074" w14:paraId="76391B8C" w14:textId="77777777">
      <w:r>
        <w:separator/>
      </w:r>
    </w:p>
  </w:footnote>
  <w:footnote w:type="continuationSeparator" w:id="0">
    <w:p w:rsidR="00CB1074" w:rsidP="00C318F9" w:rsidRDefault="00CB1074" w14:paraId="1EE8022C" w14:textId="77777777">
      <w:r>
        <w:continuationSeparator/>
      </w:r>
    </w:p>
  </w:footnote>
  <w:footnote w:type="continuationNotice" w:id="1">
    <w:p w:rsidR="00CB1074" w:rsidRDefault="00CB1074" w14:paraId="5953B822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1666A0" w:rsidR="00DD4069" w:rsidP="001666A0" w:rsidRDefault="00DD4069" w14:paraId="550ACFED" w14:textId="77777777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:rsidRPr="00D02CE4" w:rsidR="00DD4069" w:rsidP="00C318F9" w:rsidRDefault="00DD4069" w14:paraId="1AD78B2B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133104" w:rsidR="00604612" w:rsidP="00DB191F" w:rsidRDefault="00965921" w14:paraId="36F8AFBB" w14:textId="693001D6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042874">
      <w:rPr>
        <w:color w:val="2B245B" w:themeColor="accent1"/>
      </w:rPr>
      <w:t>-/Projekt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hint="default" w:ascii="Wingdings" w:hAnsi="Wingdings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hint="default" w:ascii="Wingdings" w:hAnsi="Wingdings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attachedTemplate r:id="rId1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4CCB"/>
    <w:rsid w:val="0000789E"/>
    <w:rsid w:val="000236D3"/>
    <w:rsid w:val="000265D9"/>
    <w:rsid w:val="00042874"/>
    <w:rsid w:val="00046480"/>
    <w:rsid w:val="0005239C"/>
    <w:rsid w:val="0007160F"/>
    <w:rsid w:val="000738F6"/>
    <w:rsid w:val="00081655"/>
    <w:rsid w:val="00092686"/>
    <w:rsid w:val="000B2F58"/>
    <w:rsid w:val="000E4190"/>
    <w:rsid w:val="00117677"/>
    <w:rsid w:val="00125EF4"/>
    <w:rsid w:val="00127CBD"/>
    <w:rsid w:val="00133104"/>
    <w:rsid w:val="001422FE"/>
    <w:rsid w:val="00153466"/>
    <w:rsid w:val="001569C5"/>
    <w:rsid w:val="001666A0"/>
    <w:rsid w:val="00175314"/>
    <w:rsid w:val="00184EDE"/>
    <w:rsid w:val="00194A3E"/>
    <w:rsid w:val="001A0742"/>
    <w:rsid w:val="001B2CED"/>
    <w:rsid w:val="001B4F16"/>
    <w:rsid w:val="001C0FD0"/>
    <w:rsid w:val="001C124E"/>
    <w:rsid w:val="001C193F"/>
    <w:rsid w:val="001C2837"/>
    <w:rsid w:val="001D0C38"/>
    <w:rsid w:val="001D59FD"/>
    <w:rsid w:val="001D75F4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83CA1"/>
    <w:rsid w:val="002A22B2"/>
    <w:rsid w:val="002A5010"/>
    <w:rsid w:val="002A6F45"/>
    <w:rsid w:val="002D195D"/>
    <w:rsid w:val="002D75E8"/>
    <w:rsid w:val="002D7C2D"/>
    <w:rsid w:val="002D7F5C"/>
    <w:rsid w:val="002E13C2"/>
    <w:rsid w:val="002E4329"/>
    <w:rsid w:val="002F06F5"/>
    <w:rsid w:val="002F10C7"/>
    <w:rsid w:val="00316A81"/>
    <w:rsid w:val="003220B7"/>
    <w:rsid w:val="00323D7D"/>
    <w:rsid w:val="00325FA7"/>
    <w:rsid w:val="003272C6"/>
    <w:rsid w:val="00332935"/>
    <w:rsid w:val="003424E4"/>
    <w:rsid w:val="00353203"/>
    <w:rsid w:val="003545D6"/>
    <w:rsid w:val="00367629"/>
    <w:rsid w:val="00383AC1"/>
    <w:rsid w:val="00391EF1"/>
    <w:rsid w:val="003C41F7"/>
    <w:rsid w:val="003D06B9"/>
    <w:rsid w:val="003D237B"/>
    <w:rsid w:val="00401B7C"/>
    <w:rsid w:val="004158C8"/>
    <w:rsid w:val="00424C5B"/>
    <w:rsid w:val="00426C3B"/>
    <w:rsid w:val="00427DA5"/>
    <w:rsid w:val="0044342B"/>
    <w:rsid w:val="00454D00"/>
    <w:rsid w:val="00480DF6"/>
    <w:rsid w:val="0048411A"/>
    <w:rsid w:val="004928BE"/>
    <w:rsid w:val="004A07CA"/>
    <w:rsid w:val="004C270E"/>
    <w:rsid w:val="004D7D48"/>
    <w:rsid w:val="004E21EE"/>
    <w:rsid w:val="004F2F75"/>
    <w:rsid w:val="004F5597"/>
    <w:rsid w:val="00501420"/>
    <w:rsid w:val="00520F4D"/>
    <w:rsid w:val="00527F41"/>
    <w:rsid w:val="005560E3"/>
    <w:rsid w:val="00563110"/>
    <w:rsid w:val="0056611B"/>
    <w:rsid w:val="00570074"/>
    <w:rsid w:val="00571C10"/>
    <w:rsid w:val="005943AB"/>
    <w:rsid w:val="00595CBB"/>
    <w:rsid w:val="00597444"/>
    <w:rsid w:val="005A60A4"/>
    <w:rsid w:val="005A6D43"/>
    <w:rsid w:val="005B0948"/>
    <w:rsid w:val="005C1498"/>
    <w:rsid w:val="005D7431"/>
    <w:rsid w:val="005E3729"/>
    <w:rsid w:val="00604612"/>
    <w:rsid w:val="00610864"/>
    <w:rsid w:val="006303F0"/>
    <w:rsid w:val="0064182C"/>
    <w:rsid w:val="00661FD5"/>
    <w:rsid w:val="006865C8"/>
    <w:rsid w:val="00691FF2"/>
    <w:rsid w:val="006955F0"/>
    <w:rsid w:val="00697311"/>
    <w:rsid w:val="006B3380"/>
    <w:rsid w:val="006C6B8B"/>
    <w:rsid w:val="006D6311"/>
    <w:rsid w:val="006F4021"/>
    <w:rsid w:val="00700F37"/>
    <w:rsid w:val="00706DFA"/>
    <w:rsid w:val="00714D58"/>
    <w:rsid w:val="0074317F"/>
    <w:rsid w:val="00745EA5"/>
    <w:rsid w:val="00751ADD"/>
    <w:rsid w:val="00754BED"/>
    <w:rsid w:val="00762B41"/>
    <w:rsid w:val="00763A2C"/>
    <w:rsid w:val="00766E04"/>
    <w:rsid w:val="007778FA"/>
    <w:rsid w:val="0078025C"/>
    <w:rsid w:val="007960F5"/>
    <w:rsid w:val="007A2F5F"/>
    <w:rsid w:val="007B45A1"/>
    <w:rsid w:val="007B50CE"/>
    <w:rsid w:val="007B6EEB"/>
    <w:rsid w:val="007D328A"/>
    <w:rsid w:val="007D4499"/>
    <w:rsid w:val="007D5AF8"/>
    <w:rsid w:val="007E3792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C091F"/>
    <w:rsid w:val="008D20F9"/>
    <w:rsid w:val="008E2D88"/>
    <w:rsid w:val="008F33FD"/>
    <w:rsid w:val="0091799B"/>
    <w:rsid w:val="00932767"/>
    <w:rsid w:val="0095020F"/>
    <w:rsid w:val="00965921"/>
    <w:rsid w:val="00965963"/>
    <w:rsid w:val="00977800"/>
    <w:rsid w:val="00990B98"/>
    <w:rsid w:val="009B60A3"/>
    <w:rsid w:val="009E0A98"/>
    <w:rsid w:val="009E1E1C"/>
    <w:rsid w:val="009E210C"/>
    <w:rsid w:val="009E3C7E"/>
    <w:rsid w:val="009E4BD1"/>
    <w:rsid w:val="00A05313"/>
    <w:rsid w:val="00A05981"/>
    <w:rsid w:val="00A06E89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C150A"/>
    <w:rsid w:val="00AD297D"/>
    <w:rsid w:val="00AD33E3"/>
    <w:rsid w:val="00AF2549"/>
    <w:rsid w:val="00B10954"/>
    <w:rsid w:val="00B172A3"/>
    <w:rsid w:val="00B23C29"/>
    <w:rsid w:val="00B6723B"/>
    <w:rsid w:val="00B8615F"/>
    <w:rsid w:val="00B86CE6"/>
    <w:rsid w:val="00BA3027"/>
    <w:rsid w:val="00BE1CD3"/>
    <w:rsid w:val="00BE26C1"/>
    <w:rsid w:val="00C02536"/>
    <w:rsid w:val="00C05632"/>
    <w:rsid w:val="00C11264"/>
    <w:rsid w:val="00C22202"/>
    <w:rsid w:val="00C257FE"/>
    <w:rsid w:val="00C264BB"/>
    <w:rsid w:val="00C26E27"/>
    <w:rsid w:val="00C318F9"/>
    <w:rsid w:val="00C375D4"/>
    <w:rsid w:val="00C9235E"/>
    <w:rsid w:val="00CA2F31"/>
    <w:rsid w:val="00CB1074"/>
    <w:rsid w:val="00CB1325"/>
    <w:rsid w:val="00CB705B"/>
    <w:rsid w:val="00CC7DAD"/>
    <w:rsid w:val="00CD50B1"/>
    <w:rsid w:val="00CD6882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DF08E1"/>
    <w:rsid w:val="00E03BE6"/>
    <w:rsid w:val="00E14321"/>
    <w:rsid w:val="00E219CF"/>
    <w:rsid w:val="00E256AB"/>
    <w:rsid w:val="00E278B3"/>
    <w:rsid w:val="00E57919"/>
    <w:rsid w:val="00E632DF"/>
    <w:rsid w:val="00E7049C"/>
    <w:rsid w:val="00E72B72"/>
    <w:rsid w:val="00E82EA0"/>
    <w:rsid w:val="00E85B48"/>
    <w:rsid w:val="00E96BAE"/>
    <w:rsid w:val="00EA0939"/>
    <w:rsid w:val="00EA3C29"/>
    <w:rsid w:val="00EA6668"/>
    <w:rsid w:val="00EE2EDE"/>
    <w:rsid w:val="00EF3B11"/>
    <w:rsid w:val="00F07945"/>
    <w:rsid w:val="00F166EF"/>
    <w:rsid w:val="00F271EE"/>
    <w:rsid w:val="00F515F0"/>
    <w:rsid w:val="00F520F8"/>
    <w:rsid w:val="00F52EAF"/>
    <w:rsid w:val="00F64055"/>
    <w:rsid w:val="00F67472"/>
    <w:rsid w:val="00F8341E"/>
    <w:rsid w:val="00F90BB3"/>
    <w:rsid w:val="00FB2709"/>
    <w:rsid w:val="00FB277F"/>
    <w:rsid w:val="00FB4284"/>
    <w:rsid w:val="00FB56AA"/>
    <w:rsid w:val="00FD15A6"/>
    <w:rsid w:val="00FD19F5"/>
    <w:rsid w:val="00FD41A4"/>
    <w:rsid w:val="00FD4408"/>
    <w:rsid w:val="00FE24C0"/>
    <w:rsid w:val="00FE61C6"/>
    <w:rsid w:val="00FF37F1"/>
    <w:rsid w:val="00FF5860"/>
    <w:rsid w:val="215B1BEE"/>
    <w:rsid w:val="325B1A10"/>
    <w:rsid w:val="6C8CA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571C10"/>
    <w:rPr>
      <w:rFonts w:ascii="Arial" w:hAnsi="Arial" w:cs="Arial" w:eastAsiaTheme="majorEastAsia"/>
      <w:b/>
      <w:bCs/>
      <w:color w:val="717D87" w:themeColor="text2"/>
      <w:sz w:val="32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styleId="FOM" w:customStyle="1">
    <w:name w:val="FOM"/>
    <w:uiPriority w:val="99"/>
    <w:rsid w:val="00391EF1"/>
    <w:pPr>
      <w:numPr>
        <w:numId w:val="1"/>
      </w:numPr>
    </w:pPr>
  </w:style>
  <w:style w:type="character" w:styleId="berschrift5Zchn" w:customStyle="1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styleId="TitelZchn" w:customStyle="1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erschrift6Zchn" w:customStyle="1">
    <w:name w:val="Überschrift 6 Zchn"/>
    <w:basedOn w:val="Absatz-Standardschriftart"/>
    <w:link w:val="berschrift6"/>
    <w:uiPriority w:val="9"/>
    <w:rsid w:val="00401B7C"/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401B7C"/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paragraph" w:styleId="LA2Listenebene2" w:customStyle="1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styleId="LA3Listenabsatz3" w:customStyle="1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styleId="ListenabsatzZchn" w:customStyle="1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styleId="LA2Listenebene2Zchn" w:customStyle="1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styleId="LA1Listeabschnitt1" w:customStyle="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styleId="LA3Listenabsatz3Zchn" w:customStyle="1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LA1Listeabschnitt1Zchn" w:customStyle="1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styleId="Abbildung" w:customStyle="1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styleId="AbbildungZchn" w:customStyle="1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styleId="TabelleKopfzeile" w:customStyle="1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styleId="TabelleKopfzeileZchn" w:customStyle="1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styleId="uKopfzeile" w:customStyle="1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styleId="uFuzeile" w:customStyle="1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styleId="uKopfzeileZchn" w:customStyle="1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styleId="GKopfzeile" w:customStyle="1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styleId="uFuzeileZchn" w:customStyle="1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styleId="UFuzeile0" w:customStyle="1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styleId="GKopfzeileZchn" w:customStyle="1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styleId="Randbereich" w:customStyle="1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styleId="UFuzeileZchn0" w:customStyle="1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styleId="RandbereichZchn" w:customStyle="1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styleId="Zitate" w:customStyle="1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color="CAC8D6" w:themeColor="accent2" w:sz="8" w:space="0"/>
        <w:bottom w:val="single" w:color="CAC8D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styleId="ZitateZchn" w:customStyle="1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styleId="TabellenformatMEwi" w:customStyle="1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color="CAC8D6" w:themeColor="accent2" w:sz="4" w:space="0"/>
        <w:left w:val="single" w:color="CAC8D6" w:themeColor="accent2" w:sz="4" w:space="0"/>
        <w:bottom w:val="single" w:color="CAC8D6" w:themeColor="accent2" w:sz="4" w:space="0"/>
        <w:right w:val="single" w:color="CAC8D6" w:themeColor="accent2" w:sz="4" w:space="0"/>
        <w:insideH w:val="single" w:color="CAC8D6" w:themeColor="accent2" w:sz="4" w:space="0"/>
        <w:insideV w:val="single" w:color="CAC8D6" w:themeColor="accent2" w:sz="4" w:space="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color="717D87" w:sz="4" w:space="0"/>
          <w:bottom w:val="single" w:color="717D87" w:sz="4" w:space="0"/>
        </w:tcBorders>
      </w:tcPr>
    </w:tblStylePr>
    <w:tblStylePr w:type="lastRow">
      <w:tblPr/>
      <w:tcPr>
        <w:tcBorders>
          <w:bottom w:val="single" w:color="717D87" w:sz="4" w:space="0"/>
        </w:tcBorders>
        <w:shd w:val="clear" w:color="auto" w:fill="auto"/>
      </w:tcPr>
    </w:tblStylePr>
    <w:tblStylePr w:type="firstCol">
      <w:rPr>
        <w:b w:val="0"/>
      </w:rPr>
    </w:tblStylePr>
  </w:style>
  <w:style w:type="paragraph" w:styleId="Beispiel" w:customStyle="1">
    <w:name w:val="Beispiel"/>
    <w:basedOn w:val="Standard"/>
    <w:link w:val="BeispielZchn"/>
    <w:qFormat/>
    <w:rsid w:val="00F271EE"/>
    <w:pPr>
      <w:pBdr>
        <w:top w:val="single" w:color="717D87" w:themeColor="text2" w:sz="8" w:space="1"/>
        <w:left w:val="single" w:color="717D87" w:themeColor="text2" w:sz="8" w:space="4"/>
        <w:bottom w:val="single" w:color="717D87" w:themeColor="text2" w:sz="8" w:space="1"/>
        <w:right w:val="single" w:color="717D87" w:themeColor="text2" w:sz="8" w:space="4"/>
      </w:pBdr>
      <w:shd w:val="clear" w:color="auto" w:fill="CAC8D6" w:themeFill="accent2"/>
    </w:pPr>
  </w:style>
  <w:style w:type="paragraph" w:styleId="Regel" w:customStyle="1">
    <w:name w:val="Regel"/>
    <w:basedOn w:val="Beispiel"/>
    <w:link w:val="RegelZchn"/>
    <w:qFormat/>
    <w:rsid w:val="00F271EE"/>
    <w:pPr>
      <w:pBdr>
        <w:top w:val="single" w:color="A10010" w:themeColor="accent3" w:sz="8" w:space="1"/>
        <w:left w:val="single" w:color="A10010" w:themeColor="accent3" w:sz="8" w:space="4"/>
        <w:bottom w:val="single" w:color="A10010" w:themeColor="accent3" w:sz="8" w:space="1"/>
        <w:right w:val="single" w:color="A10010" w:themeColor="accent3" w:sz="8" w:space="4"/>
      </w:pBdr>
      <w:shd w:val="clear" w:color="auto" w:fill="auto"/>
    </w:pPr>
  </w:style>
  <w:style w:type="character" w:styleId="BeispielZchn" w:customStyle="1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Default" w:customStyle="1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gelZchn" w:customStyle="1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Literatur" w:customStyle="1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styleId="LiteraturZchn" w:customStyle="1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/>
    <w:rsid w:val="00563110"/>
    <w:rPr>
      <w:rFonts w:ascii="Arial" w:hAnsi="Arial" w:eastAsia="Times New Roman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cs="Arial" w:eastAsiaTheme="minorHAnsi"/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E72B72"/>
    <w:rPr>
      <w:rFonts w:ascii="Arial" w:hAnsi="Arial" w:eastAsia="Times New Roman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C8D6" w:themeColor="accent2" w:sz="4" w:space="0"/>
          <w:left w:val="single" w:color="CAC8D6" w:themeColor="accent2" w:sz="4" w:space="0"/>
          <w:bottom w:val="single" w:color="CAC8D6" w:themeColor="accent2" w:sz="4" w:space="0"/>
          <w:right w:val="single" w:color="CAC8D6" w:themeColor="accent2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color="CAC8D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2" w:space="0"/>
        <w:bottom w:val="single" w:color="DFDDE6" w:themeColor="accent2" w:themeTint="99" w:sz="2" w:space="0"/>
        <w:insideH w:val="single" w:color="DFDDE6" w:themeColor="accent2" w:themeTint="99" w:sz="2" w:space="0"/>
        <w:insideV w:val="single" w:color="DFDDE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FDDE6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DDE6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color="DFDDE6" w:themeColor="accent2" w:themeTint="99" w:sz="4" w:space="0"/>
        </w:tcBorders>
      </w:tcPr>
    </w:tblStylePr>
    <w:tblStylePr w:type="nwCell">
      <w:tblPr/>
      <w:tcPr>
        <w:tcBorders>
          <w:bottom w:val="single" w:color="DFDDE6" w:themeColor="accent2" w:themeTint="99" w:sz="4" w:space="0"/>
        </w:tcBorders>
      </w:tcPr>
    </w:tblStylePr>
    <w:tblStylePr w:type="seCell">
      <w:tblPr/>
      <w:tcPr>
        <w:tcBorders>
          <w:top w:val="single" w:color="DFDDE6" w:themeColor="accent2" w:themeTint="99" w:sz="4" w:space="0"/>
        </w:tcBorders>
      </w:tcPr>
    </w:tblStylePr>
    <w:tblStylePr w:type="swCell">
      <w:tblPr/>
      <w:tcPr>
        <w:tcBorders>
          <w:top w:val="single" w:color="DFDDE6" w:themeColor="accent2" w:themeTint="99" w:sz="4" w:space="0"/>
        </w:tcBorders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FF5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6ECE74-829B-452E-BF01-E7CF9E7D1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F55CD9-BC13-4179-A883-796A409D2A2A}">
  <ds:schemaRefs>
    <ds:schemaRef ds:uri="http://schemas.microsoft.com/office/2006/metadata/properties"/>
    <ds:schemaRef ds:uri="http://schemas.microsoft.com/office/infopath/2007/PartnerControls"/>
    <ds:schemaRef ds:uri="12696209-83fb-405f-a5d1-5d34872e0059"/>
    <ds:schemaRef ds:uri="d4172eb4-1b7d-455f-a6c2-f55592d8a578"/>
  </ds:schemaRefs>
</ds:datastoreItem>
</file>

<file path=customXml/itemProps3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Projektsteckbrief_Vorlage_BCW-Design_2019-07-02</ap:Template>
  <ap:Application>Microsoft Word for the web</ap:Application>
  <ap:DocSecurity>0</ap:DocSecurity>
  <ap:ScaleCrop>false</ap:ScaleCrop>
  <ap:Company>BCW gGmbH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WISSENSCHAFTLICHE METHODIK</dc:title>
  <dc:subject/>
  <dc:creator>Flor, Julia Eva</dc:creator>
  <keywords/>
  <dc:description/>
  <lastModifiedBy>Flor, Julia Eva</lastModifiedBy>
  <revision>9</revision>
  <lastPrinted>2018-08-31T08:07:00.0000000Z</lastPrinted>
  <dcterms:created xsi:type="dcterms:W3CDTF">2026-03-05T10:48:00.0000000Z</dcterms:created>
  <dcterms:modified xsi:type="dcterms:W3CDTF">2026-03-09T11:36:40.7676929Z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