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72B7C148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72B7C148" w:rsidRDefault="00246C7C" w14:paraId="67765110" w14:textId="1E9D78CA">
            <w:pPr>
              <w:pStyle w:val="Standard"/>
              <w:spacing w:line="276" w:lineRule="auto"/>
              <w:jc w:val="left"/>
            </w:pPr>
            <w:r w:rsidRPr="72B7C148" w:rsidR="532178A0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Promotionsbefähigung</w:t>
            </w:r>
          </w:p>
        </w:tc>
      </w:tr>
      <w:tr w:rsidRPr="00F52EAF" w:rsidR="00D15BF2" w:rsidTr="72B7C148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72B7C148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72B7C148" w:rsidRDefault="00246C7C" w14:paraId="36B3122C" w14:textId="561D50B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2B7C148" w:rsidR="1FC3600A">
              <w:rPr>
                <w:sz w:val="18"/>
                <w:szCs w:val="18"/>
              </w:rPr>
              <w:t>/</w:t>
            </w:r>
          </w:p>
        </w:tc>
      </w:tr>
      <w:tr w:rsidRPr="00F52EAF" w:rsidR="002A5010" w:rsidTr="72B7C148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72B7C148" w:rsidRDefault="002A5010" w14:paraId="63588EAD" w14:textId="5199DE0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2B7C148" w:rsidR="44A1D2DA">
              <w:rPr>
                <w:sz w:val="18"/>
                <w:szCs w:val="18"/>
              </w:rPr>
              <w:t>/</w:t>
            </w:r>
          </w:p>
        </w:tc>
      </w:tr>
      <w:tr w:rsidRPr="00F52EAF" w:rsidR="006C6B8B" w:rsidTr="72B7C148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72B7C148" w:rsidRDefault="006C6B8B" w14:paraId="0FA05776" w14:textId="2216037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2B7C148" w:rsidR="7D4D4C3B">
              <w:rPr>
                <w:sz w:val="18"/>
                <w:szCs w:val="18"/>
              </w:rPr>
              <w:t>Prof. Heupel</w:t>
            </w:r>
          </w:p>
          <w:p w:rsidRPr="00595CBB" w:rsidR="006C6B8B" w:rsidP="72B7C148" w:rsidRDefault="006C6B8B" w14:paraId="0E932C1B" w14:textId="06A5FB5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2B7C148" w:rsidR="7D4D4C3B">
              <w:rPr>
                <w:sz w:val="18"/>
                <w:szCs w:val="18"/>
              </w:rPr>
              <w:t>Hr. Hohoff</w:t>
            </w:r>
          </w:p>
        </w:tc>
      </w:tr>
      <w:tr w:rsidRPr="00F52EAF" w:rsidR="00D15BF2" w:rsidTr="72B7C148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72B7C148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72B7C148" w:rsidRDefault="00246C7C" w14:paraId="6F3EB739" w14:textId="3348C26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2B7C148" w:rsidR="55947033">
              <w:rPr>
                <w:sz w:val="18"/>
                <w:szCs w:val="18"/>
              </w:rPr>
              <w:t>Forschung</w:t>
            </w:r>
          </w:p>
        </w:tc>
      </w:tr>
      <w:tr w:rsidRPr="00F52EAF" w:rsidR="00F52EAF" w:rsidTr="72B7C148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72B7C148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FF5860" w:rsidP="72B7C148" w:rsidRDefault="00FF5860" w14:paraId="3ED891A7" w14:textId="0072A822">
            <w:pPr>
              <w:pStyle w:val="Standard"/>
              <w:spacing w:line="276" w:lineRule="auto"/>
              <w:jc w:val="left"/>
            </w:pPr>
            <w:r w:rsidRPr="72B7C148" w:rsidR="2CC300B4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Ausbau kooperativer Promotionsmöglichkeiten.</w:t>
            </w:r>
          </w:p>
        </w:tc>
      </w:tr>
      <w:tr w:rsidRPr="00F52EAF" w:rsidR="00853A60" w:rsidTr="72B7C148" w14:paraId="61685BBE" w14:textId="77777777">
        <w:tc>
          <w:tcPr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72B7C148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72B7C148" w14:paraId="198889F6" w14:textId="77777777">
        <w:tc>
          <w:tcPr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72B7C148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  <w:tcMar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72B7C148" w14:paraId="7CF9B9BC" w14:textId="77777777">
        <w:tc>
          <w:tcPr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  <w:tcMar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72B7C148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72B7C148" w14:paraId="3157D5FB" w14:textId="77777777">
        <w:tc>
          <w:tcPr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 w:rsidRPr="72B7C148" w:rsidR="006C6B8B">
        <w:rPr>
          <w:color w:val="717D87" w:themeColor="text2" w:themeTint="FF" w:themeShade="FF"/>
          <w:sz w:val="18"/>
          <w:szCs w:val="18"/>
        </w:rPr>
        <w:t>Welcher strategische Prozess ist hauptsächlich betroffen?</w:t>
      </w:r>
      <w:r w:rsidRPr="72B7C148" w:rsidR="008F33FD">
        <w:rPr>
          <w:color w:val="717D87" w:themeColor="text2" w:themeTint="FF" w:themeShade="FF"/>
          <w:sz w:val="18"/>
          <w:szCs w:val="18"/>
        </w:rPr>
        <w:t xml:space="preserve"> Hier bitte Visualisierung einfügen. </w:t>
      </w:r>
    </w:p>
    <w:p w:rsidR="32AEDD0D" w:rsidP="72B7C148" w:rsidRDefault="32AEDD0D" w14:paraId="2C7E1B68" w14:textId="39715DD1">
      <w:pPr>
        <w:rPr>
          <w:color w:val="717D87" w:themeColor="text2" w:themeTint="FF" w:themeShade="FF"/>
          <w:sz w:val="18"/>
          <w:szCs w:val="18"/>
        </w:rPr>
      </w:pPr>
      <w:r w:rsidRPr="72B7C148" w:rsidR="32AEDD0D">
        <w:rPr>
          <w:color w:val="717D87" w:themeColor="text2" w:themeTint="FF" w:themeShade="FF"/>
          <w:sz w:val="18"/>
          <w:szCs w:val="18"/>
        </w:rPr>
        <w:t>-&gt; folgt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72B7C148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72B7C148" w:rsidRDefault="00FF5860" w14:paraId="11D432B3" w14:textId="755494E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2B7C148" w:rsidR="568F0D38">
              <w:rPr>
                <w:sz w:val="18"/>
                <w:szCs w:val="18"/>
              </w:rPr>
              <w:t>01.01.2025</w:t>
            </w:r>
          </w:p>
        </w:tc>
      </w:tr>
      <w:tr w:rsidRPr="00F52EAF" w:rsidR="00FF5860" w:rsidTr="72B7C148" w14:paraId="234619D9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72B7C148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72B7C148" w:rsidRDefault="00FF5860" w14:paraId="4A3222EC" w14:textId="2444E10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2B7C148" w:rsidR="5B73C646">
              <w:rPr>
                <w:sz w:val="18"/>
                <w:szCs w:val="18"/>
              </w:rPr>
              <w:t>Rahmendaten hinterlegt</w:t>
            </w:r>
          </w:p>
        </w:tc>
      </w:tr>
      <w:tr w:rsidRPr="00F52EAF" w:rsidR="00FF5860" w:rsidTr="72B7C148" w14:paraId="0EA273BB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72B7C148" w:rsidRDefault="00FF5860" w14:paraId="6BFE1CC4" w14:textId="64CE783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2B7C148" w:rsidR="7ACE8B87">
              <w:rPr>
                <w:sz w:val="18"/>
                <w:szCs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72B7C148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72B7C148" w14:paraId="689F2A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0F7035A5" w14:textId="37E16264">
            <w:pPr>
              <w:spacing w:line="276" w:lineRule="auto"/>
              <w:contextualSpacing w:val="0"/>
              <w:jc w:val="left"/>
            </w:pPr>
            <w:r w:rsidR="0E87193F">
              <w:rPr/>
              <w:t>09.03.2026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EC6A606" w14:textId="3BEDC5B0">
            <w:pPr>
              <w:spacing w:line="276" w:lineRule="auto"/>
              <w:contextualSpacing w:val="0"/>
              <w:jc w:val="left"/>
            </w:pPr>
            <w:r w:rsidR="0E87193F">
              <w:rPr/>
              <w:t>Vorlage erstellt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05DC1F08" w14:textId="4C8F1CB5">
            <w:pPr>
              <w:spacing w:line="276" w:lineRule="auto"/>
              <w:contextualSpacing w:val="0"/>
              <w:jc w:val="left"/>
            </w:pPr>
            <w:r w:rsidR="0E87193F">
              <w:rPr/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5B0D" w:rsidP="00C318F9" w:rsidRDefault="00415B0D" w14:paraId="1ACBACC0" w14:textId="77777777">
      <w:r>
        <w:separator/>
      </w:r>
    </w:p>
  </w:endnote>
  <w:endnote w:type="continuationSeparator" w:id="0">
    <w:p w:rsidR="00415B0D" w:rsidP="00C318F9" w:rsidRDefault="00415B0D" w14:paraId="5F59D8C7" w14:textId="77777777">
      <w:r>
        <w:continuationSeparator/>
      </w:r>
    </w:p>
  </w:endnote>
  <w:endnote w:type="continuationNotice" w:id="1">
    <w:p w:rsidR="00415B0D" w:rsidRDefault="00415B0D" w14:paraId="29A2A7F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5813881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6179C16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38C79297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3A19F1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ED78EBB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5120E9FF" w14:textId="38C79297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3A19F1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5B0D" w:rsidP="00C318F9" w:rsidRDefault="00415B0D" w14:paraId="55C216FE" w14:textId="77777777">
      <w:r>
        <w:separator/>
      </w:r>
    </w:p>
  </w:footnote>
  <w:footnote w:type="continuationSeparator" w:id="0">
    <w:p w:rsidR="00415B0D" w:rsidP="00C318F9" w:rsidRDefault="00415B0D" w14:paraId="14385A5C" w14:textId="77777777">
      <w:r>
        <w:continuationSeparator/>
      </w:r>
    </w:p>
  </w:footnote>
  <w:footnote w:type="continuationNotice" w:id="1">
    <w:p w:rsidR="00415B0D" w:rsidRDefault="00415B0D" w14:paraId="017FAF6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1300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A19F1"/>
    <w:rsid w:val="003C41F7"/>
    <w:rsid w:val="003D06B9"/>
    <w:rsid w:val="00401B7C"/>
    <w:rsid w:val="004158C8"/>
    <w:rsid w:val="00415B0D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4F5BAA"/>
    <w:rsid w:val="00501420"/>
    <w:rsid w:val="00520F4D"/>
    <w:rsid w:val="00527F41"/>
    <w:rsid w:val="005560E3"/>
    <w:rsid w:val="00563110"/>
    <w:rsid w:val="0056611B"/>
    <w:rsid w:val="00571C10"/>
    <w:rsid w:val="00584CF8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B119D"/>
    <w:rsid w:val="008C091F"/>
    <w:rsid w:val="008D20F9"/>
    <w:rsid w:val="008E2D88"/>
    <w:rsid w:val="008F33FD"/>
    <w:rsid w:val="0091799B"/>
    <w:rsid w:val="00932767"/>
    <w:rsid w:val="0095020F"/>
    <w:rsid w:val="00950B91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4A4"/>
    <w:rsid w:val="00AF2549"/>
    <w:rsid w:val="00B10954"/>
    <w:rsid w:val="00B172A3"/>
    <w:rsid w:val="00B23C29"/>
    <w:rsid w:val="00B6723B"/>
    <w:rsid w:val="00B834C8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3E6F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0E87193F"/>
    <w:rsid w:val="1FC3600A"/>
    <w:rsid w:val="215B1BEE"/>
    <w:rsid w:val="2CC300B4"/>
    <w:rsid w:val="32AEDD0D"/>
    <w:rsid w:val="44A1D2DA"/>
    <w:rsid w:val="5103E588"/>
    <w:rsid w:val="532178A0"/>
    <w:rsid w:val="55947033"/>
    <w:rsid w:val="568F0D38"/>
    <w:rsid w:val="5B73C646"/>
    <w:rsid w:val="72B7C148"/>
    <w:rsid w:val="77045750"/>
    <w:rsid w:val="7ACE8B87"/>
    <w:rsid w:val="7D4D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3</revision>
  <lastPrinted>2018-08-31T08:07:00.0000000Z</lastPrinted>
  <dcterms:created xsi:type="dcterms:W3CDTF">2026-03-05T12:11:00.0000000Z</dcterms:created>
  <dcterms:modified xsi:type="dcterms:W3CDTF">2026-03-09T14:42:02.9164481Z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