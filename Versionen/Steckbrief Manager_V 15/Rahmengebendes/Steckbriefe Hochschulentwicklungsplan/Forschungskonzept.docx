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6ED672F2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FF37F1" w:rsidR="00246C7C" w:rsidP="6ED672F2" w:rsidRDefault="00246C7C" w14:paraId="67765110" w14:textId="1F733959">
            <w:pPr>
              <w:spacing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RPr="6ED672F2" w:rsidR="7C801FCD">
              <w:rPr>
                <w:b w:val="1"/>
                <w:bCs w:val="1"/>
                <w:sz w:val="18"/>
                <w:szCs w:val="18"/>
              </w:rPr>
              <w:t>Forschungskonzept</w:t>
            </w:r>
          </w:p>
        </w:tc>
      </w:tr>
      <w:tr w:rsidRPr="00F52EAF" w:rsidR="00D15BF2" w:rsidTr="6ED672F2" w14:paraId="342AB9C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4567746" w14:textId="4135C0A1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6ED672F2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6ED672F2" w:rsidRDefault="00246C7C" w14:paraId="36B3122C" w14:textId="76CB4BC8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ED672F2" w:rsidR="4EE9E887">
              <w:rPr>
                <w:sz w:val="18"/>
                <w:szCs w:val="18"/>
              </w:rPr>
              <w:t>/</w:t>
            </w:r>
          </w:p>
        </w:tc>
      </w:tr>
      <w:tr w:rsidRPr="00F52EAF" w:rsidR="002A5010" w:rsidTr="6ED672F2" w14:paraId="576677CF" w14:textId="77777777">
        <w:trPr>
          <w:trHeight w:val="20"/>
        </w:trPr>
        <w:tc>
          <w:tcPr>
            <w:tcW w:w="3823" w:type="dxa"/>
            <w:tcMar/>
          </w:tcPr>
          <w:p w:rsidRPr="000236D3" w:rsidR="005E3729" w:rsidP="00CB705B" w:rsidRDefault="001C2837" w14:paraId="55228BB1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Pr="000236D3" w:rsidR="00597444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:rsidRPr="005E3729" w:rsidR="002A5010" w:rsidP="00CB705B" w:rsidRDefault="001C2837" w14:paraId="6CA7258D" w14:textId="53C8B05C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Pr="000236D3" w:rsidR="002F10C7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A5010" w:rsidP="6ED672F2" w:rsidRDefault="002A5010" w14:paraId="63588EAD" w14:textId="6075100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ED672F2" w:rsidR="2481C145">
              <w:rPr>
                <w:sz w:val="18"/>
                <w:szCs w:val="18"/>
              </w:rPr>
              <w:t>/</w:t>
            </w:r>
          </w:p>
        </w:tc>
      </w:tr>
      <w:tr w:rsidRPr="00F52EAF" w:rsidR="006C6B8B" w:rsidTr="6ED672F2" w14:paraId="3F0FCF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6C6B8B" w:rsidP="6ED672F2" w:rsidRDefault="006C6B8B" w14:paraId="6138CBAD" w14:textId="095C17A0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ED672F2" w:rsidR="653B1282">
              <w:rPr>
                <w:sz w:val="18"/>
                <w:szCs w:val="18"/>
              </w:rPr>
              <w:t>Prof. Heupel</w:t>
            </w:r>
          </w:p>
          <w:p w:rsidRPr="00595CBB" w:rsidR="006C6B8B" w:rsidP="6ED672F2" w:rsidRDefault="006C6B8B" w14:paraId="0E932C1B" w14:textId="0DD29BD5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ED672F2" w:rsidR="653B1282">
              <w:rPr>
                <w:sz w:val="18"/>
                <w:szCs w:val="18"/>
              </w:rPr>
              <w:t>Hr. Hohoff</w:t>
            </w:r>
          </w:p>
        </w:tc>
      </w:tr>
      <w:tr w:rsidRPr="00F52EAF" w:rsidR="00D15BF2" w:rsidTr="6ED672F2" w14:paraId="4530783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595CBB" w:rsidRDefault="006C6B8B" w14:paraId="66C377E5" w14:textId="320AAD31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3DB7550" w14:textId="20543A6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6ED672F2" w14:paraId="5407F5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6ED672F2" w:rsidRDefault="00246C7C" w14:paraId="6F3EB739" w14:textId="554840F8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ED672F2" w:rsidR="0B63F302">
              <w:rPr>
                <w:sz w:val="18"/>
                <w:szCs w:val="18"/>
              </w:rPr>
              <w:t>Forschung</w:t>
            </w:r>
          </w:p>
        </w:tc>
      </w:tr>
      <w:tr w:rsidRPr="00F52EAF" w:rsidR="00F52EAF" w:rsidTr="6ED672F2" w14:paraId="1C173E08" w14:textId="77777777">
        <w:trPr>
          <w:trHeight w:val="20"/>
        </w:trPr>
        <w:tc>
          <w:tcPr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  <w:tcMar/>
          </w:tcPr>
          <w:p w:rsidRPr="00595CBB" w:rsidR="00F52EAF" w:rsidP="00CB705B" w:rsidRDefault="00F52EAF" w14:paraId="114841F6" w14:textId="26DACF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FF5860" w:rsidTr="6ED672F2" w14:paraId="15587A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A05981" w:rsidR="00FF5860" w:rsidP="00C257FE" w:rsidRDefault="00FF5860" w14:paraId="02E24E0A" w14:textId="20EC9E6B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="00FF5860" w:rsidP="6ED672F2" w:rsidRDefault="00FF5860" w14:paraId="3ED891A7" w14:textId="29681895">
            <w:pPr>
              <w:pStyle w:val="Standard"/>
              <w:spacing w:line="276" w:lineRule="auto"/>
              <w:jc w:val="left"/>
            </w:pPr>
            <w:r w:rsidRPr="6ED672F2" w:rsidR="4094790C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>Strategische Weiterentwicklung der Forschungsausrichtung.</w:t>
            </w:r>
          </w:p>
        </w:tc>
      </w:tr>
      <w:tr w:rsidRPr="00F52EAF" w:rsidR="00853A60" w:rsidTr="6ED672F2" w14:paraId="61685BBE" w14:textId="77777777">
        <w:tc>
          <w:tcPr>
            <w:tcW w:w="3823" w:type="dxa"/>
            <w:tcMar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  <w:tcMar/>
          </w:tcPr>
          <w:p w:rsidRPr="009E210C" w:rsidR="00853A60" w:rsidP="00F62FEC" w:rsidRDefault="00853A60" w14:paraId="2FDD8C9E" w14:textId="3493734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6ED672F2" w14:paraId="28367F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  <w:tcMar/>
          </w:tcPr>
          <w:p w:rsidRPr="009E210C" w:rsidR="00853A60" w:rsidP="00F62FEC" w:rsidRDefault="00B8615F" w14:paraId="0A1023B5" w14:textId="17BA32A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853A60" w:rsidTr="6ED672F2" w14:paraId="198889F6" w14:textId="77777777">
        <w:tc>
          <w:tcPr>
            <w:tcW w:w="3823" w:type="dxa"/>
            <w:tcMar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  <w:tcMar/>
          </w:tcPr>
          <w:p w:rsidRPr="009E210C" w:rsidR="00853A60" w:rsidP="00F62FEC" w:rsidRDefault="00B8615F" w14:paraId="4AAAE7B9" w14:textId="5D35EB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DE51C4" w:rsidTr="6ED672F2" w14:paraId="789AE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  <w:tcMar/>
          </w:tcPr>
          <w:p w:rsidRPr="009E210C" w:rsidR="00DE51C4" w:rsidP="00F62FEC" w:rsidRDefault="00DE51C4" w14:paraId="6BBE24E9" w14:textId="789AC44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A05981" w:rsidTr="6ED672F2" w14:paraId="7CF9B9BC" w14:textId="77777777">
        <w:tc>
          <w:tcPr>
            <w:tcW w:w="3823" w:type="dxa"/>
            <w:tcMar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  <w:tcMar/>
          </w:tcPr>
          <w:p w:rsidRPr="009E210C" w:rsidR="00A05981" w:rsidP="00F62FEC" w:rsidRDefault="00A05981" w14:paraId="6CF7E42E" w14:textId="6469F219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6ED672F2" w14:paraId="4139CE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  <w:tcMar/>
          </w:tcPr>
          <w:p w:rsidRPr="009E210C" w:rsidR="00853A60" w:rsidP="00F62FEC" w:rsidRDefault="00853A60" w14:paraId="190DCB37" w14:textId="4F799C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6ED672F2" w14:paraId="3157D5FB" w14:textId="77777777">
        <w:tc>
          <w:tcPr>
            <w:tcW w:w="3823" w:type="dxa"/>
            <w:tcMar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  <w:tcMar/>
          </w:tcPr>
          <w:p w:rsidRPr="009E210C" w:rsidR="00853A60" w:rsidP="00F62FEC" w:rsidRDefault="00853A60" w14:paraId="3A56DC8D" w14:textId="0771BD70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="00CD50B1" w:rsidP="6ED672F2" w:rsidRDefault="006C6B8B" w14:paraId="77A9795D" w14:textId="4B5B10AA">
      <w:pPr>
        <w:rPr>
          <w:color w:val="717D87" w:themeColor="text2"/>
          <w:sz w:val="18"/>
          <w:szCs w:val="18"/>
        </w:rPr>
      </w:pPr>
      <w:r w:rsidRPr="6ED672F2" w:rsidR="006C6B8B">
        <w:rPr>
          <w:color w:val="717D87" w:themeColor="text2" w:themeTint="FF" w:themeShade="FF"/>
          <w:sz w:val="18"/>
          <w:szCs w:val="18"/>
        </w:rPr>
        <w:t>Welcher strategische Prozess ist hauptsächlich betroffen?</w:t>
      </w:r>
      <w:r w:rsidRPr="6ED672F2" w:rsidR="008F33FD">
        <w:rPr>
          <w:color w:val="717D87" w:themeColor="text2" w:themeTint="FF" w:themeShade="FF"/>
          <w:sz w:val="18"/>
          <w:szCs w:val="18"/>
        </w:rPr>
        <w:t xml:space="preserve"> Hier bitte Visualisierung einfügen. </w:t>
      </w:r>
    </w:p>
    <w:p w:rsidR="659487CB" w:rsidP="6ED672F2" w:rsidRDefault="659487CB" w14:paraId="482A87CD" w14:textId="6B436423">
      <w:pPr>
        <w:rPr>
          <w:color w:val="717D87" w:themeColor="text2" w:themeTint="FF" w:themeShade="FF"/>
          <w:sz w:val="18"/>
          <w:szCs w:val="18"/>
        </w:rPr>
      </w:pPr>
      <w:r w:rsidRPr="6ED672F2" w:rsidR="659487CB">
        <w:rPr>
          <w:color w:val="717D87" w:themeColor="text2" w:themeTint="FF" w:themeShade="FF"/>
          <w:sz w:val="18"/>
          <w:szCs w:val="18"/>
        </w:rPr>
        <w:t>-&gt; folgt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00D73302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00D73302" w14:paraId="43B2B4CA" w14:textId="77777777">
        <w:tc>
          <w:tcPr>
            <w:tcW w:w="1855" w:type="pct"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379DB2E0" w14:textId="502EB84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37E412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tcW w:w="969" w:type="pct"/>
          </w:tcPr>
          <w:p w:rsidRPr="009E210C" w:rsidR="00853A60" w:rsidP="00F62FEC" w:rsidRDefault="00853A60" w14:paraId="1C57D5CB" w14:textId="00F6EF5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0B19FEA" w14:textId="2B5F456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54DE3684" w14:textId="77777777">
        <w:tc>
          <w:tcPr>
            <w:tcW w:w="1855" w:type="pct"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697F3335" w14:textId="507D471D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FDC6367" w14:textId="1C49A64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:rsidRPr="009E210C" w:rsidR="00853A60" w:rsidP="00F62FEC" w:rsidRDefault="00853A60" w14:paraId="025D529C" w14:textId="2907F0FF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5136D47B" w14:textId="711E0DE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4DD90C50" w14:textId="77777777">
        <w:tc>
          <w:tcPr>
            <w:tcW w:w="1855" w:type="pct"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50A56B8E" w14:textId="2FEE0E3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51BFD80" w14:textId="30B5223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:rsidRPr="009E210C" w:rsidR="00853A60" w:rsidP="00F62FEC" w:rsidRDefault="00853A60" w14:paraId="68421D2F" w14:textId="5AA522D5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7381935C" w14:textId="77777777">
        <w:tc>
          <w:tcPr>
            <w:tcW w:w="1855" w:type="pct"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73AE9FA6" w14:textId="17AB273A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0D2F8803" w14:textId="0C363C12">
            <w:pPr>
              <w:spacing w:line="276" w:lineRule="auto"/>
              <w:rPr>
                <w:sz w:val="18"/>
              </w:rPr>
            </w:pP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00DC1AD8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00DC1AD8" w14:paraId="1A36609A" w14:textId="77777777">
        <w:tc>
          <w:tcPr>
            <w:tcW w:w="1855" w:type="pct"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:rsidRPr="009E210C" w:rsidR="008F33FD" w:rsidP="00DC1AD8" w:rsidRDefault="008F33FD" w14:paraId="167BE53A" w14:textId="1C0CA7C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A159D0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:rsidRPr="009E210C" w:rsidR="008F33FD" w:rsidP="00DC1AD8" w:rsidRDefault="008F33FD" w14:paraId="5972DAE5" w14:textId="2C8C35C3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6445A43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4D854234" w14:textId="77777777">
        <w:tc>
          <w:tcPr>
            <w:tcW w:w="1855" w:type="pct"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:rsidRPr="009E210C" w:rsidR="008F33FD" w:rsidP="00DC1AD8" w:rsidRDefault="008F33FD" w14:paraId="4F5359A7" w14:textId="19F7387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BA329BE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:rsidRPr="009E210C" w:rsidR="008F33FD" w:rsidP="00DC1AD8" w:rsidRDefault="008F33FD" w14:paraId="1BB636E7" w14:textId="3C3E9AD4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5A5D76C9" w14:textId="77777777">
        <w:tc>
          <w:tcPr>
            <w:tcW w:w="1855" w:type="pct"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:rsidRPr="009E210C" w:rsidR="008F33FD" w:rsidP="00DC1AD8" w:rsidRDefault="008F33FD" w14:paraId="741FED40" w14:textId="48C6902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:rsidRPr="009E210C" w:rsidR="008F33FD" w:rsidP="00DC1AD8" w:rsidRDefault="008F33FD" w14:paraId="138DEAC7" w14:textId="04961466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6749AE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FF5860" w:rsidP="00FF5860" w:rsidRDefault="00FF5860" w14:paraId="34302F1C" w14:textId="77777777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FF5860" w:rsidTr="6ED672F2" w14:paraId="14A9C9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FF5860" w:rsidP="0085288F" w:rsidRDefault="00FF5860" w14:paraId="378C0623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6ED672F2" w:rsidRDefault="00FF5860" w14:paraId="11D432B3" w14:textId="3F071DD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ED672F2" w:rsidR="29189B05">
              <w:rPr>
                <w:sz w:val="18"/>
                <w:szCs w:val="18"/>
              </w:rPr>
              <w:t>01.01.2025</w:t>
            </w:r>
          </w:p>
        </w:tc>
      </w:tr>
      <w:tr w:rsidRPr="00F52EAF" w:rsidR="00FF5860" w:rsidTr="6ED672F2" w14:paraId="234619D9" w14:textId="77777777">
        <w:trPr>
          <w:trHeight w:val="20"/>
        </w:trPr>
        <w:tc>
          <w:tcPr>
            <w:tcW w:w="3823" w:type="dxa"/>
            <w:tcMar/>
          </w:tcPr>
          <w:p w:rsidRPr="00CB705B" w:rsidR="00FF5860" w:rsidP="0085288F" w:rsidRDefault="00FF5860" w14:paraId="50A52B57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  <w:tcMar/>
          </w:tcPr>
          <w:p w:rsidR="00FF5860" w:rsidP="0085288F" w:rsidRDefault="00FF5860" w14:paraId="6B7C86A3" w14:textId="5D7A3E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FF5860" w:rsidTr="6ED672F2" w14:paraId="00729C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FF5860" w:rsidP="0085288F" w:rsidRDefault="00FF5860" w14:paraId="535A4C68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6ED672F2" w:rsidRDefault="00FF5860" w14:paraId="4A3222EC" w14:textId="124FF30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ED672F2" w:rsidR="40043FE5">
              <w:rPr>
                <w:sz w:val="18"/>
                <w:szCs w:val="18"/>
              </w:rPr>
              <w:t>Rahmendaten hinterlegt</w:t>
            </w:r>
          </w:p>
        </w:tc>
      </w:tr>
      <w:tr w:rsidRPr="00F52EAF" w:rsidR="00FF5860" w:rsidTr="6ED672F2" w14:paraId="0EA273BB" w14:textId="77777777">
        <w:trPr>
          <w:trHeight w:val="20"/>
        </w:trPr>
        <w:tc>
          <w:tcPr>
            <w:tcW w:w="3823" w:type="dxa"/>
            <w:tcMar/>
          </w:tcPr>
          <w:p w:rsidR="00FF5860" w:rsidP="0085288F" w:rsidRDefault="00FF5860" w14:paraId="47DFB3B6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6ED672F2" w:rsidRDefault="00FF5860" w14:paraId="6BFE1CC4" w14:textId="0C3B6A7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ED672F2" w:rsidR="735B42B4">
              <w:rPr>
                <w:sz w:val="18"/>
                <w:szCs w:val="18"/>
              </w:rPr>
              <w:t>ja</w:t>
            </w:r>
          </w:p>
        </w:tc>
      </w:tr>
    </w:tbl>
    <w:p w:rsidRPr="00BA0C2C" w:rsidR="00FF5860" w:rsidP="00FF5860" w:rsidRDefault="00FF5860" w14:paraId="093E8F66" w14:textId="77777777"/>
    <w:p w:rsidR="00FF5860" w:rsidP="00FF5860" w:rsidRDefault="00FF5860" w14:paraId="400FF3F4" w14:textId="77777777">
      <w:pPr>
        <w:pStyle w:val="berschrift2"/>
        <w:numPr>
          <w:ilvl w:val="0"/>
          <w:numId w:val="0"/>
        </w:numPr>
        <w:spacing w:after="0"/>
      </w:pPr>
    </w:p>
    <w:p w:rsidRPr="000309CD" w:rsidR="00FF5860" w:rsidP="00FF5860" w:rsidRDefault="00FF5860" w14:paraId="3F0E9E73" w14:textId="77777777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:rsidTr="6ED672F2" w14:paraId="660601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  <w:tcMar/>
          </w:tcPr>
          <w:p w:rsidR="00FF5860" w:rsidP="0085288F" w:rsidRDefault="00FF5860" w14:paraId="2EE16E35" w14:textId="77777777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  <w:tcMar/>
          </w:tcPr>
          <w:p w:rsidR="00FF5860" w:rsidP="0085288F" w:rsidRDefault="00FF5860" w14:paraId="194DA539" w14:textId="77777777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  <w:tcMar/>
          </w:tcPr>
          <w:p w:rsidR="00FF5860" w:rsidP="0085288F" w:rsidRDefault="00FF5860" w14:paraId="52C83780" w14:textId="77777777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:rsidTr="6ED672F2" w14:paraId="689F2A21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5" w:type="dxa"/>
            <w:tcMar/>
          </w:tcPr>
          <w:p w:rsidR="00FF5860" w:rsidP="0085288F" w:rsidRDefault="00FF5860" w14:paraId="0F7035A5" w14:textId="5A14F856">
            <w:pPr>
              <w:spacing w:line="276" w:lineRule="auto"/>
              <w:contextualSpacing w:val="0"/>
              <w:jc w:val="left"/>
            </w:pPr>
            <w:r w:rsidR="3638143E">
              <w:rPr/>
              <w:t>09.03.2026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5EC6A606" w14:textId="2C1505B0">
            <w:pPr>
              <w:spacing w:line="276" w:lineRule="auto"/>
              <w:contextualSpacing w:val="0"/>
              <w:jc w:val="left"/>
            </w:pPr>
            <w:r w:rsidR="3638143E">
              <w:rPr/>
              <w:t>Vorlage erstellt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05DC1F08" w14:textId="7E88F3E6">
            <w:pPr>
              <w:spacing w:line="276" w:lineRule="auto"/>
              <w:contextualSpacing w:val="0"/>
              <w:jc w:val="left"/>
            </w:pPr>
            <w:r w:rsidR="3638143E">
              <w:rPr/>
              <w:t>Fr. Flor</w:t>
            </w: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1"/>
      <w:headerReference w:type="default" r:id="rId12"/>
      <w:footerReference w:type="even" r:id="rId13"/>
      <w:footerReference w:type="default" r:id="rId14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6B4D" w:rsidP="00C318F9" w:rsidRDefault="00DB6B4D" w14:paraId="17E0799D" w14:textId="77777777">
      <w:r>
        <w:separator/>
      </w:r>
    </w:p>
  </w:endnote>
  <w:endnote w:type="continuationSeparator" w:id="0">
    <w:p w:rsidR="00DB6B4D" w:rsidP="00C318F9" w:rsidRDefault="00DB6B4D" w14:paraId="16A4CFD6" w14:textId="77777777">
      <w:r>
        <w:continuationSeparator/>
      </w:r>
    </w:p>
  </w:endnote>
  <w:endnote w:type="continuationNotice" w:id="1">
    <w:p w:rsidR="00DB6B4D" w:rsidRDefault="00DB6B4D" w14:paraId="0474522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41901976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feld 11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33F7D98">
            <v:shape id="Textfeld 8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109A39AF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722FDD">
                            <w:rPr>
                              <w:noProof/>
                              <w:sz w:val="22"/>
                              <w:szCs w:val="24"/>
                            </w:rPr>
                            <w:t>09.03.2026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21801A61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feld 5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27C5033E" w14:textId="109A39AF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722FDD">
                      <w:rPr>
                        <w:noProof/>
                        <w:sz w:val="22"/>
                        <w:szCs w:val="24"/>
                      </w:rPr>
                      <w:t>09.03.2026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6B4D" w:rsidP="00C318F9" w:rsidRDefault="00DB6B4D" w14:paraId="3DAAED13" w14:textId="77777777">
      <w:r>
        <w:separator/>
      </w:r>
    </w:p>
  </w:footnote>
  <w:footnote w:type="continuationSeparator" w:id="0">
    <w:p w:rsidR="00DB6B4D" w:rsidP="00C318F9" w:rsidRDefault="00DB6B4D" w14:paraId="30DB27B3" w14:textId="77777777">
      <w:r>
        <w:continuationSeparator/>
      </w:r>
    </w:p>
  </w:footnote>
  <w:footnote w:type="continuationNotice" w:id="1">
    <w:p w:rsidR="00DB6B4D" w:rsidRDefault="00DB6B4D" w14:paraId="1C77F746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33104" w:rsidR="00604612" w:rsidP="00DB191F" w:rsidRDefault="00965921" w14:paraId="36F8AFBB" w14:textId="693001D6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65D9"/>
    <w:rsid w:val="00042874"/>
    <w:rsid w:val="00046480"/>
    <w:rsid w:val="0005239C"/>
    <w:rsid w:val="0007160F"/>
    <w:rsid w:val="000738F6"/>
    <w:rsid w:val="00081655"/>
    <w:rsid w:val="00092686"/>
    <w:rsid w:val="000B2F58"/>
    <w:rsid w:val="000E4190"/>
    <w:rsid w:val="00117677"/>
    <w:rsid w:val="00125EF4"/>
    <w:rsid w:val="00127CBD"/>
    <w:rsid w:val="00133104"/>
    <w:rsid w:val="001422FE"/>
    <w:rsid w:val="00153466"/>
    <w:rsid w:val="001569C5"/>
    <w:rsid w:val="001666A0"/>
    <w:rsid w:val="00175314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A19F1"/>
    <w:rsid w:val="003C41F7"/>
    <w:rsid w:val="003D06B9"/>
    <w:rsid w:val="00401B7C"/>
    <w:rsid w:val="004158C8"/>
    <w:rsid w:val="00424C5B"/>
    <w:rsid w:val="00426C3B"/>
    <w:rsid w:val="00427DA5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4F5BAA"/>
    <w:rsid w:val="00501420"/>
    <w:rsid w:val="00520F4D"/>
    <w:rsid w:val="00527F41"/>
    <w:rsid w:val="005560E3"/>
    <w:rsid w:val="00563110"/>
    <w:rsid w:val="0056611B"/>
    <w:rsid w:val="00571C10"/>
    <w:rsid w:val="005943AB"/>
    <w:rsid w:val="00595CBB"/>
    <w:rsid w:val="00597444"/>
    <w:rsid w:val="005A60A4"/>
    <w:rsid w:val="005A6D43"/>
    <w:rsid w:val="005B0948"/>
    <w:rsid w:val="005C1498"/>
    <w:rsid w:val="005D7431"/>
    <w:rsid w:val="005E3729"/>
    <w:rsid w:val="00604612"/>
    <w:rsid w:val="0060705D"/>
    <w:rsid w:val="00610864"/>
    <w:rsid w:val="006303F0"/>
    <w:rsid w:val="00635C89"/>
    <w:rsid w:val="0064182C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22FDD"/>
    <w:rsid w:val="0074317F"/>
    <w:rsid w:val="00745EA5"/>
    <w:rsid w:val="00751ADD"/>
    <w:rsid w:val="00754BED"/>
    <w:rsid w:val="00762B41"/>
    <w:rsid w:val="00766E0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97D26"/>
    <w:rsid w:val="008C091F"/>
    <w:rsid w:val="008D20F9"/>
    <w:rsid w:val="008E2D88"/>
    <w:rsid w:val="008F33FD"/>
    <w:rsid w:val="0091799B"/>
    <w:rsid w:val="00932767"/>
    <w:rsid w:val="0095020F"/>
    <w:rsid w:val="00965921"/>
    <w:rsid w:val="00965963"/>
    <w:rsid w:val="00977800"/>
    <w:rsid w:val="00990B98"/>
    <w:rsid w:val="009B60A3"/>
    <w:rsid w:val="009E0A98"/>
    <w:rsid w:val="009E1E1C"/>
    <w:rsid w:val="009E210C"/>
    <w:rsid w:val="009E3C7E"/>
    <w:rsid w:val="009E4BD1"/>
    <w:rsid w:val="00A05313"/>
    <w:rsid w:val="00A05981"/>
    <w:rsid w:val="00A06E89"/>
    <w:rsid w:val="00A13822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150A"/>
    <w:rsid w:val="00AD297D"/>
    <w:rsid w:val="00AD33E3"/>
    <w:rsid w:val="00AF2549"/>
    <w:rsid w:val="00B10954"/>
    <w:rsid w:val="00B172A3"/>
    <w:rsid w:val="00B23C29"/>
    <w:rsid w:val="00B6723B"/>
    <w:rsid w:val="00B8615F"/>
    <w:rsid w:val="00B86CE6"/>
    <w:rsid w:val="00B87A69"/>
    <w:rsid w:val="00B93885"/>
    <w:rsid w:val="00BA3027"/>
    <w:rsid w:val="00BE1CD3"/>
    <w:rsid w:val="00BE26C1"/>
    <w:rsid w:val="00C02536"/>
    <w:rsid w:val="00C05031"/>
    <w:rsid w:val="00C05632"/>
    <w:rsid w:val="00C11264"/>
    <w:rsid w:val="00C22202"/>
    <w:rsid w:val="00C257FE"/>
    <w:rsid w:val="00C264BB"/>
    <w:rsid w:val="00C26E27"/>
    <w:rsid w:val="00C318F9"/>
    <w:rsid w:val="00C375D4"/>
    <w:rsid w:val="00C9235E"/>
    <w:rsid w:val="00CA2F31"/>
    <w:rsid w:val="00CB1325"/>
    <w:rsid w:val="00CB705B"/>
    <w:rsid w:val="00CC3E6F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852AE"/>
    <w:rsid w:val="00D94E19"/>
    <w:rsid w:val="00D97AAE"/>
    <w:rsid w:val="00DA0BB3"/>
    <w:rsid w:val="00DA1395"/>
    <w:rsid w:val="00DA3F11"/>
    <w:rsid w:val="00DB18FB"/>
    <w:rsid w:val="00DB191F"/>
    <w:rsid w:val="00DB47A3"/>
    <w:rsid w:val="00DB6B4D"/>
    <w:rsid w:val="00DD18A1"/>
    <w:rsid w:val="00DD4069"/>
    <w:rsid w:val="00DE51C4"/>
    <w:rsid w:val="00DE5856"/>
    <w:rsid w:val="00DE6A56"/>
    <w:rsid w:val="00DF08E1"/>
    <w:rsid w:val="00E03BE6"/>
    <w:rsid w:val="00E14321"/>
    <w:rsid w:val="00E219CF"/>
    <w:rsid w:val="00E256AB"/>
    <w:rsid w:val="00E278B3"/>
    <w:rsid w:val="00E57919"/>
    <w:rsid w:val="00E632DF"/>
    <w:rsid w:val="00E63A9A"/>
    <w:rsid w:val="00E7049C"/>
    <w:rsid w:val="00E72B72"/>
    <w:rsid w:val="00E82EA0"/>
    <w:rsid w:val="00E85B48"/>
    <w:rsid w:val="00E96BAE"/>
    <w:rsid w:val="00EA0939"/>
    <w:rsid w:val="00EA3C29"/>
    <w:rsid w:val="00EF3B11"/>
    <w:rsid w:val="00F07945"/>
    <w:rsid w:val="00F166EF"/>
    <w:rsid w:val="00F271EE"/>
    <w:rsid w:val="00F515F0"/>
    <w:rsid w:val="00F520F8"/>
    <w:rsid w:val="00F52EAF"/>
    <w:rsid w:val="00F64055"/>
    <w:rsid w:val="00F67472"/>
    <w:rsid w:val="00F8341E"/>
    <w:rsid w:val="00F90BB3"/>
    <w:rsid w:val="00FB2709"/>
    <w:rsid w:val="00FB277F"/>
    <w:rsid w:val="00FB4284"/>
    <w:rsid w:val="00FB56AA"/>
    <w:rsid w:val="00FC3B25"/>
    <w:rsid w:val="00FD15A6"/>
    <w:rsid w:val="00FD19F5"/>
    <w:rsid w:val="00FD41A4"/>
    <w:rsid w:val="00FD4408"/>
    <w:rsid w:val="00FE24C0"/>
    <w:rsid w:val="00FE61C6"/>
    <w:rsid w:val="00FF37F1"/>
    <w:rsid w:val="00FF5860"/>
    <w:rsid w:val="022FFC11"/>
    <w:rsid w:val="08FBEE0C"/>
    <w:rsid w:val="0AF37F61"/>
    <w:rsid w:val="0B63F302"/>
    <w:rsid w:val="215B1BEE"/>
    <w:rsid w:val="2481C145"/>
    <w:rsid w:val="29189B05"/>
    <w:rsid w:val="2B007B46"/>
    <w:rsid w:val="3638143E"/>
    <w:rsid w:val="38D50124"/>
    <w:rsid w:val="40043FE5"/>
    <w:rsid w:val="4094790C"/>
    <w:rsid w:val="4EE9E887"/>
    <w:rsid w:val="653B1282"/>
    <w:rsid w:val="659487CB"/>
    <w:rsid w:val="6ED672F2"/>
    <w:rsid w:val="735B42B4"/>
    <w:rsid w:val="7C801FCD"/>
    <w:rsid w:val="7F41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Props1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WISSENSCHAFTLICHE METHODIK</dc:title>
  <dc:subject/>
  <dc:creator>Flor, Julia Eva</dc:creator>
  <keywords/>
  <dc:description/>
  <lastModifiedBy>Hohoff, Christoph</lastModifiedBy>
  <revision>5</revision>
  <lastPrinted>2018-08-31T08:07:00.0000000Z</lastPrinted>
  <dcterms:created xsi:type="dcterms:W3CDTF">2026-03-05T12:09:00.0000000Z</dcterms:created>
  <dcterms:modified xsi:type="dcterms:W3CDTF">2026-03-09T15:04:12.5475089Z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