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75439029" w:rsidR="00246C7C" w:rsidRPr="00FF37F1" w:rsidRDefault="00AE5763" w:rsidP="00CB705B">
            <w:pPr>
              <w:spacing w:line="276" w:lineRule="auto"/>
              <w:jc w:val="left"/>
              <w:rPr>
                <w:b/>
                <w:sz w:val="18"/>
              </w:rPr>
            </w:pPr>
            <w:r w:rsidRPr="00AE5763">
              <w:t>Learning Analytics nutzen</w:t>
            </w:r>
          </w:p>
        </w:tc>
      </w:tr>
      <w:tr w:rsidR="00D15BF2" w:rsidRPr="00F52EAF" w14:paraId="342AB9C2" w14:textId="77777777" w:rsidTr="6D52902E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2A8DC76B" w:rsidR="00D15BF2" w:rsidRPr="00595CBB" w:rsidRDefault="3D21C146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Prof. Hermeier, </w:t>
            </w:r>
            <w:r w:rsidR="00213D4A">
              <w:rPr>
                <w:sz w:val="18"/>
                <w:szCs w:val="18"/>
              </w:rPr>
              <w:t xml:space="preserve">Hr. </w:t>
            </w:r>
            <w:r w:rsidRPr="6D52902E">
              <w:rPr>
                <w:sz w:val="18"/>
                <w:szCs w:val="18"/>
              </w:rPr>
              <w:t>Felten</w:t>
            </w:r>
          </w:p>
        </w:tc>
      </w:tr>
      <w:tr w:rsidR="00246C7C" w:rsidRPr="00F52EAF" w14:paraId="0ECCED97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18156A97" w:rsidR="00246C7C" w:rsidRPr="00595CBB" w:rsidRDefault="00A75FAB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Fr. Flor</w:t>
            </w:r>
          </w:p>
        </w:tc>
      </w:tr>
      <w:tr w:rsidR="006C6B8B" w:rsidRPr="00F52EAF" w14:paraId="3F0FCFE4" w14:textId="77777777" w:rsidTr="6D52902E">
        <w:trPr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091E8307" w:rsidR="006C6B8B" w:rsidRPr="00595CBB" w:rsidRDefault="3BC01A6B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Prof. </w:t>
            </w:r>
            <w:r w:rsidR="00213D4A">
              <w:rPr>
                <w:sz w:val="18"/>
                <w:szCs w:val="18"/>
              </w:rPr>
              <w:t>Mann</w:t>
            </w:r>
          </w:p>
        </w:tc>
      </w:tr>
      <w:tr w:rsidR="00D15BF2" w:rsidRPr="00F52EAF" w14:paraId="45307832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C377E5" w14:textId="7857B0E3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5001916E" w:rsidR="00D15BF2" w:rsidRPr="00595CBB" w:rsidRDefault="46A5F71E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Prof. </w:t>
            </w:r>
            <w:r w:rsidR="00A75FAB">
              <w:rPr>
                <w:sz w:val="18"/>
                <w:szCs w:val="18"/>
              </w:rPr>
              <w:t>Mann</w:t>
            </w:r>
            <w:r w:rsidRPr="6D52902E">
              <w:rPr>
                <w:sz w:val="18"/>
                <w:szCs w:val="18"/>
              </w:rPr>
              <w:t xml:space="preserve">, </w:t>
            </w:r>
            <w:r w:rsidR="00A75FAB">
              <w:rPr>
                <w:sz w:val="18"/>
                <w:szCs w:val="18"/>
              </w:rPr>
              <w:t xml:space="preserve">Fr. Dr. </w:t>
            </w:r>
            <w:r w:rsidR="4A828F3C" w:rsidRPr="6D52902E">
              <w:rPr>
                <w:sz w:val="18"/>
                <w:szCs w:val="18"/>
              </w:rPr>
              <w:t xml:space="preserve">Mende, </w:t>
            </w:r>
            <w:r w:rsidR="00A75FAB">
              <w:rPr>
                <w:sz w:val="18"/>
                <w:szCs w:val="18"/>
              </w:rPr>
              <w:t xml:space="preserve">Fr. </w:t>
            </w:r>
            <w:r w:rsidR="4A828F3C" w:rsidRPr="6D52902E">
              <w:rPr>
                <w:sz w:val="18"/>
                <w:szCs w:val="18"/>
              </w:rPr>
              <w:t>Siebert-Meyerhoff</w:t>
            </w:r>
            <w:r w:rsidR="3D133215" w:rsidRPr="6D52902E">
              <w:rPr>
                <w:sz w:val="18"/>
                <w:szCs w:val="18"/>
              </w:rPr>
              <w:t xml:space="preserve">, </w:t>
            </w:r>
            <w:r w:rsidR="0021598C">
              <w:rPr>
                <w:sz w:val="18"/>
                <w:szCs w:val="18"/>
              </w:rPr>
              <w:t>Me</w:t>
            </w:r>
            <w:r w:rsidR="0039545F">
              <w:rPr>
                <w:sz w:val="18"/>
                <w:szCs w:val="18"/>
              </w:rPr>
              <w:t>dienentwicklung</w:t>
            </w:r>
          </w:p>
        </w:tc>
      </w:tr>
      <w:tr w:rsidR="00246C7C" w:rsidRPr="00F52EAF" w14:paraId="5407F546" w14:textId="77777777" w:rsidTr="6D52902E">
        <w:trPr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5F40D641" w:rsidR="00246C7C" w:rsidRPr="00595CBB" w:rsidRDefault="64A4ADBB" w:rsidP="6D52902E">
            <w:pPr>
              <w:spacing w:line="276" w:lineRule="auto"/>
              <w:ind w:left="-20" w:right="-20"/>
              <w:jc w:val="left"/>
            </w:pPr>
            <w:r w:rsidRPr="6D52902E">
              <w:rPr>
                <w:rFonts w:ascii="Calibri" w:eastAsia="Calibri" w:hAnsi="Calibri" w:cs="Calibri"/>
              </w:rPr>
              <w:t>Lehren &amp; Lernen inkl. Feedback gestalten</w:t>
            </w:r>
          </w:p>
        </w:tc>
      </w:tr>
      <w:tr w:rsidR="00F52EAF" w:rsidRPr="00F52EAF" w14:paraId="1C173E08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178FBEF4" w:rsidR="00F52EAF" w:rsidRPr="00595CBB" w:rsidRDefault="70C3FDDF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groß</w:t>
            </w: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39545F" w:rsidRPr="00F52EAF" w14:paraId="7B098509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022F278" w14:textId="12A2A1C5" w:rsidR="0039545F" w:rsidRPr="00A05981" w:rsidRDefault="0039545F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Vision </w:t>
            </w:r>
          </w:p>
        </w:tc>
        <w:tc>
          <w:tcPr>
            <w:tcW w:w="4954" w:type="dxa"/>
          </w:tcPr>
          <w:p w14:paraId="57BCA4C2" w14:textId="4B0810DA" w:rsidR="0039545F" w:rsidRPr="6D52902E" w:rsidRDefault="008A0E39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08A0E39">
              <w:rPr>
                <w:sz w:val="18"/>
                <w:szCs w:val="18"/>
              </w:rPr>
              <w:t>Analyse von Lerndaten zur Senkung der Abbrecherquote und Verbesserung des Studienerfolgs</w:t>
            </w:r>
          </w:p>
        </w:tc>
      </w:tr>
      <w:tr w:rsidR="00853A60" w:rsidRPr="00F52EAF" w14:paraId="61685BBE" w14:textId="77777777" w:rsidTr="6D52902E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53CA3524" w:rsidR="00853A60" w:rsidRPr="009E210C" w:rsidRDefault="43EFC181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Teil I: </w:t>
            </w:r>
            <w:r w:rsidR="4839E796" w:rsidRPr="6D52902E">
              <w:rPr>
                <w:sz w:val="18"/>
                <w:szCs w:val="18"/>
              </w:rPr>
              <w:t>Ein großes Investment des Hauses wird im Zusammenhang mit der Bereitstellung von Lehr- und Lernmedien (LLM) betrieben. Aktuell ist deren Wirksamkeit nicht valide bewertbar</w:t>
            </w:r>
            <w:r w:rsidR="5B0A89DF" w:rsidRPr="6D52902E">
              <w:rPr>
                <w:sz w:val="18"/>
                <w:szCs w:val="18"/>
              </w:rPr>
              <w:t>, was wir zukünftig erreichen wollen</w:t>
            </w:r>
            <w:r w:rsidR="4839E796" w:rsidRPr="6D52902E">
              <w:rPr>
                <w:sz w:val="18"/>
                <w:szCs w:val="18"/>
              </w:rPr>
              <w:t xml:space="preserve">. </w:t>
            </w:r>
            <w:r w:rsidR="31E68709" w:rsidRPr="6D52902E">
              <w:rPr>
                <w:sz w:val="18"/>
                <w:szCs w:val="18"/>
              </w:rPr>
              <w:t xml:space="preserve">Teil II: </w:t>
            </w:r>
            <w:r w:rsidR="4839E796" w:rsidRPr="6D52902E">
              <w:rPr>
                <w:sz w:val="18"/>
                <w:szCs w:val="18"/>
              </w:rPr>
              <w:t>Zudem brechen ca. 25% (B</w:t>
            </w:r>
            <w:r w:rsidR="7BB81746" w:rsidRPr="6D52902E">
              <w:rPr>
                <w:sz w:val="18"/>
                <w:szCs w:val="18"/>
              </w:rPr>
              <w:t xml:space="preserve">achelor) </w:t>
            </w:r>
            <w:r w:rsidR="4839E796" w:rsidRPr="6D52902E">
              <w:rPr>
                <w:sz w:val="18"/>
                <w:szCs w:val="18"/>
              </w:rPr>
              <w:t xml:space="preserve">der Studierenden im Laufe </w:t>
            </w:r>
            <w:r w:rsidR="4D3FA985" w:rsidRPr="6D52902E">
              <w:rPr>
                <w:sz w:val="18"/>
                <w:szCs w:val="18"/>
              </w:rPr>
              <w:t>des Studiums ihr Studium ab.</w:t>
            </w:r>
            <w:r w:rsidR="0FC28A7D" w:rsidRPr="6D52902E">
              <w:rPr>
                <w:sz w:val="18"/>
                <w:szCs w:val="18"/>
              </w:rPr>
              <w:t xml:space="preserve"> Mit Blick auf die Studierbarkeit unserer Studienprogramme muss diese Zahl gesenkt werden.</w:t>
            </w:r>
            <w:r w:rsidR="4D3FA985" w:rsidRPr="6D52902E">
              <w:rPr>
                <w:sz w:val="18"/>
                <w:szCs w:val="18"/>
              </w:rPr>
              <w:t xml:space="preserve"> </w:t>
            </w:r>
          </w:p>
        </w:tc>
      </w:tr>
      <w:tr w:rsidR="00853A60" w:rsidRPr="00F52EAF" w14:paraId="28367F97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FA334F5" w:rsidR="00853A60" w:rsidRPr="009E210C" w:rsidRDefault="0DAF8433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Prorektorat Lehre, Qualitätsmanagement, </w:t>
            </w:r>
            <w:proofErr w:type="spellStart"/>
            <w:r w:rsidRPr="6D52902E">
              <w:rPr>
                <w:sz w:val="18"/>
                <w:szCs w:val="18"/>
              </w:rPr>
              <w:t>Hochschulreporting</w:t>
            </w:r>
            <w:proofErr w:type="spellEnd"/>
            <w:r w:rsidRPr="6D52902E">
              <w:rPr>
                <w:sz w:val="18"/>
                <w:szCs w:val="18"/>
              </w:rPr>
              <w:t>, IDMP</w:t>
            </w:r>
          </w:p>
        </w:tc>
      </w:tr>
      <w:tr w:rsidR="00853A60" w:rsidRPr="00F52EAF" w14:paraId="198889F6" w14:textId="77777777" w:rsidTr="6D52902E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3AA37578" w:rsidR="00853A60" w:rsidRPr="009E210C" w:rsidRDefault="40C392DC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Querschnitt über alle benötigten Prozesse, ist derzeit nicht im Detail festlegbar.</w:t>
            </w:r>
          </w:p>
        </w:tc>
      </w:tr>
      <w:tr w:rsidR="00DE51C4" w:rsidRPr="00F52EAF" w14:paraId="789AE212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58E8AD60" w:rsidR="00DE51C4" w:rsidRPr="009E210C" w:rsidRDefault="16F93974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Teil I: </w:t>
            </w:r>
            <w:r w:rsidR="5E36B884" w:rsidRPr="6D52902E">
              <w:rPr>
                <w:sz w:val="18"/>
                <w:szCs w:val="18"/>
              </w:rPr>
              <w:t xml:space="preserve">Aktuell ist die Wirksamkeit der eingesetzten LLM nicht valide bewertbar, was wir zukünftig erreichen wollen. </w:t>
            </w:r>
            <w:r w:rsidR="1ED3D04A" w:rsidRPr="6D52902E">
              <w:rPr>
                <w:sz w:val="18"/>
                <w:szCs w:val="18"/>
              </w:rPr>
              <w:t xml:space="preserve">Teil II: </w:t>
            </w:r>
            <w:r w:rsidR="5E36B884" w:rsidRPr="6D52902E">
              <w:rPr>
                <w:sz w:val="18"/>
                <w:szCs w:val="18"/>
              </w:rPr>
              <w:t>Mit Blick auf die Studierbarkeit unserer Studienprogramme muss die Zahl der Abbrecher gesenkt werden.</w:t>
            </w:r>
          </w:p>
        </w:tc>
      </w:tr>
      <w:tr w:rsidR="00A05981" w:rsidRPr="00F52EAF" w14:paraId="7CF9B9BC" w14:textId="77777777" w:rsidTr="6D52902E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594E1CB4" w:rsidR="00A05981" w:rsidRPr="009E210C" w:rsidRDefault="561B2069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Siehe Konzept</w:t>
            </w:r>
          </w:p>
        </w:tc>
      </w:tr>
      <w:tr w:rsidR="00853A60" w:rsidRPr="00F52EAF" w14:paraId="4139CE0E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8C0DDD3" w:rsidR="00853A60" w:rsidRPr="009E210C" w:rsidRDefault="3215D97A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Alle sind als Datenquelle </w:t>
            </w:r>
            <w:proofErr w:type="gramStart"/>
            <w:r w:rsidRPr="6D52902E">
              <w:rPr>
                <w:sz w:val="18"/>
                <w:szCs w:val="18"/>
              </w:rPr>
              <w:t>potentiell</w:t>
            </w:r>
            <w:proofErr w:type="gramEnd"/>
            <w:r w:rsidRPr="6D52902E">
              <w:rPr>
                <w:sz w:val="18"/>
                <w:szCs w:val="18"/>
              </w:rPr>
              <w:t xml:space="preserve"> betroffen, Auswertung und Reporting erfolgt über </w:t>
            </w:r>
            <w:proofErr w:type="spellStart"/>
            <w:r w:rsidRPr="6D52902E">
              <w:rPr>
                <w:sz w:val="18"/>
                <w:szCs w:val="18"/>
              </w:rPr>
              <w:t>PowerBI</w:t>
            </w:r>
            <w:proofErr w:type="spellEnd"/>
            <w:r w:rsidRPr="6D52902E">
              <w:rPr>
                <w:sz w:val="18"/>
                <w:szCs w:val="18"/>
              </w:rPr>
              <w:t>-Berichte</w:t>
            </w:r>
          </w:p>
        </w:tc>
      </w:tr>
      <w:tr w:rsidR="00853A60" w:rsidRPr="00F52EAF" w14:paraId="3157D5FB" w14:textId="77777777" w:rsidTr="6D52902E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CD33F44" w:rsidR="00853A60" w:rsidRPr="009E210C" w:rsidRDefault="348360CD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Teil II ab Mitte SS24</w:t>
            </w:r>
            <w:r w:rsidR="00853A60">
              <w:br/>
            </w:r>
            <w:r w:rsidR="2A61EBC3" w:rsidRPr="6D52902E">
              <w:rPr>
                <w:sz w:val="18"/>
                <w:szCs w:val="18"/>
              </w:rPr>
              <w:t>Teil I ist noch zu prüfen</w:t>
            </w: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1B48BA1D" w14:textId="2F2F5533" w:rsidR="00622A6E" w:rsidRDefault="00622A6E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Betroffen sind die Prozesse „</w:t>
      </w:r>
      <w:hyperlink r:id="rId11" w:history="1">
        <w:r w:rsidRPr="005B0F64">
          <w:rPr>
            <w:rStyle w:val="Hyperlink"/>
            <w:sz w:val="18"/>
          </w:rPr>
          <w:t xml:space="preserve">Lehren &amp; Lernen inkl. Feedback </w:t>
        </w:r>
        <w:r w:rsidR="00466D42" w:rsidRPr="005B0F64">
          <w:rPr>
            <w:rStyle w:val="Hyperlink"/>
            <w:sz w:val="18"/>
          </w:rPr>
          <w:t>gestalten</w:t>
        </w:r>
      </w:hyperlink>
      <w:r w:rsidR="00466D42">
        <w:rPr>
          <w:color w:val="717D87" w:themeColor="text2"/>
          <w:sz w:val="18"/>
        </w:rPr>
        <w:t>“ sowie „Management-Informationen bereitstellen“.</w:t>
      </w:r>
    </w:p>
    <w:p w14:paraId="5EB51146" w14:textId="77777777" w:rsidR="00CB7240" w:rsidRDefault="00CB7240" w:rsidP="00CD50B1">
      <w:pPr>
        <w:rPr>
          <w:color w:val="717D87" w:themeColor="text2"/>
          <w:sz w:val="18"/>
        </w:rPr>
      </w:pPr>
    </w:p>
    <w:p w14:paraId="49CF92A1" w14:textId="45E45806" w:rsidR="00CD50B1" w:rsidRDefault="00CD50B1" w:rsidP="00CD50B1"/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591DD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591DDDFE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16524DF8" w:rsidR="00853A60" w:rsidRPr="009E210C" w:rsidRDefault="4D6E04DD" w:rsidP="6D52902E">
            <w:pPr>
              <w:spacing w:after="200" w:line="276" w:lineRule="auto"/>
              <w:jc w:val="left"/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37E412D1" w14:textId="4F7105BF" w:rsidR="00853A60" w:rsidRPr="00FF37F1" w:rsidRDefault="4D6E04DD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 xml:space="preserve">Vermeidung von Abbrechern steigert den Umsatz unmittelbar und die Einhaltung der Regelstudienzeit und somit das akkreditierungsrelevante Kriterium der Studierbarkeit mittelbar. </w:t>
            </w:r>
          </w:p>
        </w:tc>
      </w:tr>
      <w:tr w:rsidR="006955F0" w:rsidRPr="005943AB" w14:paraId="6950C5AC" w14:textId="77777777" w:rsidTr="591DD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7E99BC6D" w:rsidR="00853A60" w:rsidRPr="009E210C" w:rsidRDefault="6D4477F8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70B19FEA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591DDDFE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436B1BA6" w:rsidR="00853A60" w:rsidRPr="009E210C" w:rsidRDefault="03780FC3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4FDC636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591DD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AF5474B" w:rsidR="00853A60" w:rsidRPr="009E210C" w:rsidRDefault="2CC07776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5136D47B" w14:textId="7019741A" w:rsidR="00853A60" w:rsidRPr="00FF37F1" w:rsidRDefault="2CC07776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91DDDFE">
              <w:rPr>
                <w:sz w:val="18"/>
                <w:szCs w:val="18"/>
              </w:rPr>
              <w:t xml:space="preserve">Gerade durch die Steigerung der Studierbarkeit unserer Studienmodelle werden </w:t>
            </w:r>
            <w:proofErr w:type="gramStart"/>
            <w:r w:rsidRPr="591DDDFE">
              <w:rPr>
                <w:sz w:val="18"/>
                <w:szCs w:val="18"/>
              </w:rPr>
              <w:t>potentielle</w:t>
            </w:r>
            <w:proofErr w:type="gramEnd"/>
            <w:r w:rsidRPr="591DDDFE">
              <w:rPr>
                <w:sz w:val="18"/>
                <w:szCs w:val="18"/>
              </w:rPr>
              <w:t xml:space="preserve"> Abbrecher früh identifiziert und es kann mit </w:t>
            </w:r>
            <w:r w:rsidR="67A4A37A" w:rsidRPr="591DDDFE">
              <w:rPr>
                <w:sz w:val="18"/>
                <w:szCs w:val="18"/>
              </w:rPr>
              <w:t>Maßnahmen</w:t>
            </w:r>
            <w:r w:rsidRPr="591DDDFE">
              <w:rPr>
                <w:sz w:val="18"/>
                <w:szCs w:val="18"/>
              </w:rPr>
              <w:t xml:space="preserve"> gegengesteuert werden.</w:t>
            </w:r>
          </w:p>
        </w:tc>
      </w:tr>
      <w:tr w:rsidR="006955F0" w:rsidRPr="005943AB" w14:paraId="4DD90C50" w14:textId="77777777" w:rsidTr="591DDDFE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5899EE8A" w:rsidR="00853A60" w:rsidRPr="009E210C" w:rsidRDefault="0C12EA0F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751BFD80" w14:textId="24AC8558" w:rsidR="00853A60" w:rsidRPr="00FF37F1" w:rsidRDefault="0C12EA0F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91DDDFE">
              <w:rPr>
                <w:sz w:val="18"/>
                <w:szCs w:val="18"/>
              </w:rPr>
              <w:t xml:space="preserve">Die Wirksamkeit der bereitgestellten Lehr- und Lernmedien sowie die Lehre und die Prüfung </w:t>
            </w:r>
            <w:r w:rsidR="7A4595E5" w:rsidRPr="591DDDFE">
              <w:rPr>
                <w:sz w:val="18"/>
                <w:szCs w:val="18"/>
              </w:rPr>
              <w:t xml:space="preserve">als Ganzes sollen dabei geprüft und ggf. </w:t>
            </w:r>
            <w:r w:rsidR="4E9F698D" w:rsidRPr="591DDDFE">
              <w:rPr>
                <w:sz w:val="18"/>
                <w:szCs w:val="18"/>
              </w:rPr>
              <w:t>Maßnahmen</w:t>
            </w:r>
            <w:r w:rsidR="7A4595E5" w:rsidRPr="591DDDFE">
              <w:rPr>
                <w:sz w:val="18"/>
                <w:szCs w:val="18"/>
              </w:rPr>
              <w:t xml:space="preserve"> abgeleitet werden können.</w:t>
            </w:r>
            <w:r w:rsidRPr="591DDDFE">
              <w:rPr>
                <w:sz w:val="18"/>
                <w:szCs w:val="18"/>
              </w:rPr>
              <w:t xml:space="preserve"> </w:t>
            </w:r>
          </w:p>
        </w:tc>
      </w:tr>
      <w:tr w:rsidR="006955F0" w:rsidRPr="005943AB" w14:paraId="3703141B" w14:textId="77777777" w:rsidTr="591DDD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4BB4FCA1" w:rsidR="00853A60" w:rsidRPr="009E210C" w:rsidRDefault="21D9FECB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591DDDFE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79CB0053" w:rsidR="00853A60" w:rsidRPr="009E210C" w:rsidRDefault="54DBBBCF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0D2F8803" w14:textId="3E8C5023" w:rsidR="00853A60" w:rsidRPr="00FF37F1" w:rsidRDefault="54DBBBCF" w:rsidP="6D52902E">
            <w:pPr>
              <w:spacing w:line="276" w:lineRule="auto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Je deutlicher klar wird, welche LLM in welchem Zusammenhang nachhaltig wirken, desto weniger muss in die weniger nachhaltig wirksamen investiert werden.</w:t>
            </w: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6D52902E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6C8FD82B" w:rsidR="008F33FD" w:rsidRPr="009E210C" w:rsidRDefault="29A8CA7E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0C0CD629" w:rsidR="008F33FD" w:rsidRPr="009E210C" w:rsidRDefault="7CB24270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1</w:t>
            </w:r>
          </w:p>
        </w:tc>
        <w:tc>
          <w:tcPr>
            <w:tcW w:w="2176" w:type="pct"/>
          </w:tcPr>
          <w:p w14:paraId="26445A43" w14:textId="1721A770" w:rsidR="008F33FD" w:rsidRPr="00FF37F1" w:rsidRDefault="7CB24270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Qualität der LLM steigern</w:t>
            </w:r>
          </w:p>
        </w:tc>
      </w:tr>
      <w:tr w:rsidR="008F33FD" w:rsidRPr="005943AB" w14:paraId="4D854234" w14:textId="77777777" w:rsidTr="6D52902E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110CAEA" w:rsidR="008F33FD" w:rsidRPr="009E210C" w:rsidRDefault="0C528E3E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2</w:t>
            </w:r>
          </w:p>
        </w:tc>
        <w:tc>
          <w:tcPr>
            <w:tcW w:w="2176" w:type="pct"/>
          </w:tcPr>
          <w:p w14:paraId="4BA329BE" w14:textId="15A7C2A4" w:rsidR="008F33FD" w:rsidRPr="00FF37F1" w:rsidRDefault="0C528E3E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Senkung des Beratungsaufwandes durch Senkung der Abbrecherquoten</w:t>
            </w:r>
          </w:p>
        </w:tc>
      </w:tr>
      <w:tr w:rsidR="008F33FD" w:rsidRPr="005943AB" w14:paraId="1312C96F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081DE5CC" w:rsidR="008F33FD" w:rsidRPr="009E210C" w:rsidRDefault="36FDC3CD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6D52902E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362B630E" w:rsidR="008F33FD" w:rsidRPr="009E210C" w:rsidRDefault="0252EA4D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0</w:t>
            </w: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6D529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9C1D1DC" w:rsidR="008F33FD" w:rsidRPr="009E210C" w:rsidRDefault="3178F637" w:rsidP="6D52902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D52902E">
              <w:rPr>
                <w:sz w:val="18"/>
                <w:szCs w:val="18"/>
              </w:rPr>
              <w:t>3</w:t>
            </w:r>
          </w:p>
        </w:tc>
        <w:tc>
          <w:tcPr>
            <w:tcW w:w="2176" w:type="pct"/>
          </w:tcPr>
          <w:p w14:paraId="46749AE0" w14:textId="4D56AFE9" w:rsidR="008F33FD" w:rsidRPr="00FF37F1" w:rsidRDefault="3178F637" w:rsidP="6D52902E">
            <w:pPr>
              <w:spacing w:after="200" w:line="276" w:lineRule="auto"/>
              <w:jc w:val="left"/>
            </w:pPr>
            <w:r w:rsidRPr="6D52902E">
              <w:rPr>
                <w:sz w:val="18"/>
                <w:szCs w:val="18"/>
              </w:rPr>
              <w:t>Wirksamkeit der eingesetzten LLM prüfen.</w:t>
            </w:r>
          </w:p>
        </w:tc>
      </w:tr>
    </w:tbl>
    <w:p w14:paraId="3C7EC0C4" w14:textId="4A59F592" w:rsidR="00BE253E" w:rsidRDefault="00BE253E" w:rsidP="00BE253E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BE253E" w:rsidRPr="00F52EAF" w14:paraId="16BCE4D0" w14:textId="77777777" w:rsidTr="00F33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5B5FE70" w14:textId="77777777" w:rsidR="00BE253E" w:rsidRDefault="00BE253E" w:rsidP="00F333C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EEF1BF" w14:textId="0A212B73" w:rsidR="00BE253E" w:rsidRDefault="00D82265" w:rsidP="00F333C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01.03.2025</w:t>
            </w:r>
          </w:p>
        </w:tc>
      </w:tr>
      <w:tr w:rsidR="00BE253E" w:rsidRPr="00F52EAF" w14:paraId="0F95F04D" w14:textId="77777777" w:rsidTr="00F333C7">
        <w:trPr>
          <w:trHeight w:val="20"/>
        </w:trPr>
        <w:tc>
          <w:tcPr>
            <w:tcW w:w="3823" w:type="dxa"/>
          </w:tcPr>
          <w:p w14:paraId="67A2AA6B" w14:textId="77777777" w:rsidR="00BE253E" w:rsidRPr="00CB705B" w:rsidRDefault="00BE253E" w:rsidP="00F333C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670C72D" w14:textId="1553A742" w:rsidR="00BE253E" w:rsidRDefault="00D82265" w:rsidP="00F333C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In Entwicklung</w:t>
            </w:r>
          </w:p>
        </w:tc>
      </w:tr>
      <w:tr w:rsidR="00BE253E" w:rsidRPr="00F52EAF" w14:paraId="7F52FF05" w14:textId="77777777" w:rsidTr="00F33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0630837B" w14:textId="77777777" w:rsidR="00BE253E" w:rsidRDefault="00BE253E" w:rsidP="00F333C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0E30C06E" w14:textId="77777777" w:rsidR="00BE253E" w:rsidRDefault="00BE253E" w:rsidP="00F333C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Gefüllt </w:t>
            </w:r>
          </w:p>
        </w:tc>
      </w:tr>
      <w:tr w:rsidR="00BE253E" w:rsidRPr="00F52EAF" w14:paraId="653252B4" w14:textId="77777777" w:rsidTr="00F333C7">
        <w:trPr>
          <w:trHeight w:val="20"/>
        </w:trPr>
        <w:tc>
          <w:tcPr>
            <w:tcW w:w="3823" w:type="dxa"/>
          </w:tcPr>
          <w:p w14:paraId="2E0E5276" w14:textId="77777777" w:rsidR="00BE253E" w:rsidRDefault="00BE253E" w:rsidP="00F333C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lastRenderedPageBreak/>
              <w:t>Teil des Hochschulentwicklungsplans</w:t>
            </w:r>
          </w:p>
        </w:tc>
        <w:tc>
          <w:tcPr>
            <w:tcW w:w="4961" w:type="dxa"/>
          </w:tcPr>
          <w:p w14:paraId="767E4537" w14:textId="77777777" w:rsidR="00BE253E" w:rsidRDefault="00BE253E" w:rsidP="00F333C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14:paraId="569BA9D1" w14:textId="77777777" w:rsidR="00BE253E" w:rsidRPr="00BA0C2C" w:rsidRDefault="00BE253E" w:rsidP="00BE253E"/>
    <w:p w14:paraId="2CCE9C61" w14:textId="77777777" w:rsidR="00BE253E" w:rsidRDefault="00BE253E" w:rsidP="00BE253E">
      <w:pPr>
        <w:pStyle w:val="berschrift2"/>
        <w:numPr>
          <w:ilvl w:val="0"/>
          <w:numId w:val="0"/>
        </w:numPr>
        <w:spacing w:after="0"/>
      </w:pPr>
    </w:p>
    <w:p w14:paraId="0D520CD5" w14:textId="7FF38A6E" w:rsidR="00BE253E" w:rsidRPr="000309CD" w:rsidRDefault="00BE253E" w:rsidP="00BE253E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BE253E" w14:paraId="0A0A6CF6" w14:textId="77777777" w:rsidTr="00F33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1FC307D2" w14:textId="77777777" w:rsidR="00BE253E" w:rsidRDefault="00BE253E" w:rsidP="00F333C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80FBEDC" w14:textId="77777777" w:rsidR="00BE253E" w:rsidRDefault="00BE253E" w:rsidP="00F333C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2F19C0E9" w14:textId="77777777" w:rsidR="00BE253E" w:rsidRDefault="00BE253E" w:rsidP="00F333C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BE253E" w14:paraId="5A703237" w14:textId="77777777" w:rsidTr="00F333C7">
        <w:tc>
          <w:tcPr>
            <w:tcW w:w="2925" w:type="dxa"/>
          </w:tcPr>
          <w:p w14:paraId="4D02C354" w14:textId="4E8BBCEB" w:rsidR="00BE253E" w:rsidRDefault="00BE253E" w:rsidP="00F333C7">
            <w:pPr>
              <w:spacing w:line="276" w:lineRule="auto"/>
              <w:contextualSpacing w:val="0"/>
              <w:jc w:val="left"/>
            </w:pPr>
            <w:r>
              <w:t>0</w:t>
            </w:r>
            <w:r>
              <w:t>4</w:t>
            </w:r>
            <w:r>
              <w:t>.03.2026</w:t>
            </w:r>
          </w:p>
        </w:tc>
        <w:tc>
          <w:tcPr>
            <w:tcW w:w="2926" w:type="dxa"/>
          </w:tcPr>
          <w:p w14:paraId="7E0C3C90" w14:textId="77777777" w:rsidR="00BE253E" w:rsidRDefault="00BE253E" w:rsidP="00F333C7">
            <w:pPr>
              <w:spacing w:line="276" w:lineRule="auto"/>
              <w:contextualSpacing w:val="0"/>
              <w:jc w:val="left"/>
            </w:pPr>
            <w:r>
              <w:t>Rahmendaten aktualisiert</w:t>
            </w:r>
          </w:p>
        </w:tc>
        <w:tc>
          <w:tcPr>
            <w:tcW w:w="2926" w:type="dxa"/>
          </w:tcPr>
          <w:p w14:paraId="367C525B" w14:textId="77777777" w:rsidR="00BE253E" w:rsidRDefault="00BE253E" w:rsidP="00F333C7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194A3E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658D5" w14:textId="77777777" w:rsidR="0031035F" w:rsidRDefault="0031035F" w:rsidP="00C318F9">
      <w:r>
        <w:separator/>
      </w:r>
    </w:p>
  </w:endnote>
  <w:endnote w:type="continuationSeparator" w:id="0">
    <w:p w14:paraId="66ADAD3D" w14:textId="77777777" w:rsidR="0031035F" w:rsidRDefault="0031035F" w:rsidP="00C318F9">
      <w:r>
        <w:continuationSeparator/>
      </w:r>
    </w:p>
  </w:endnote>
  <w:endnote w:type="continuationNotice" w:id="1">
    <w:p w14:paraId="24743764" w14:textId="77777777" w:rsidR="0031035F" w:rsidRDefault="003103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1FB8AA03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286372">
                            <w:rPr>
                              <w:noProof/>
                              <w:sz w:val="22"/>
                              <w:szCs w:val="24"/>
                            </w:rPr>
                            <w:t>04.03.2026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1FB8AA03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286372">
                      <w:rPr>
                        <w:noProof/>
                        <w:sz w:val="22"/>
                        <w:szCs w:val="24"/>
                      </w:rPr>
                      <w:t>04.03.2026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2423" w14:textId="77777777" w:rsidR="0031035F" w:rsidRDefault="0031035F" w:rsidP="00C318F9">
      <w:r>
        <w:separator/>
      </w:r>
    </w:p>
  </w:footnote>
  <w:footnote w:type="continuationSeparator" w:id="0">
    <w:p w14:paraId="1F342D3E" w14:textId="77777777" w:rsidR="0031035F" w:rsidRDefault="0031035F" w:rsidP="00C318F9">
      <w:r>
        <w:continuationSeparator/>
      </w:r>
    </w:p>
  </w:footnote>
  <w:footnote w:type="continuationNotice" w:id="1">
    <w:p w14:paraId="52ED931F" w14:textId="77777777" w:rsidR="0031035F" w:rsidRDefault="003103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521EC161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28637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286372">
      <w:rPr>
        <w:noProof/>
      </w:rPr>
      <w:t>Steckbrief für Prozessoptimierungen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518A299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87682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24E"/>
    <w:rsid w:val="001C193F"/>
    <w:rsid w:val="001D0C38"/>
    <w:rsid w:val="001D59FD"/>
    <w:rsid w:val="001F7D17"/>
    <w:rsid w:val="002038E8"/>
    <w:rsid w:val="00213D4A"/>
    <w:rsid w:val="0021598C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6372"/>
    <w:rsid w:val="002A6F45"/>
    <w:rsid w:val="002D195D"/>
    <w:rsid w:val="002D75E8"/>
    <w:rsid w:val="002D7C2D"/>
    <w:rsid w:val="002D7F5C"/>
    <w:rsid w:val="002E13C2"/>
    <w:rsid w:val="002E4329"/>
    <w:rsid w:val="002F06F5"/>
    <w:rsid w:val="0031035F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9545F"/>
    <w:rsid w:val="003C41F7"/>
    <w:rsid w:val="003D06B9"/>
    <w:rsid w:val="003D666C"/>
    <w:rsid w:val="00401B7C"/>
    <w:rsid w:val="004158C8"/>
    <w:rsid w:val="00424C5B"/>
    <w:rsid w:val="004256D6"/>
    <w:rsid w:val="00427DA5"/>
    <w:rsid w:val="0044342B"/>
    <w:rsid w:val="00466D42"/>
    <w:rsid w:val="00480DF6"/>
    <w:rsid w:val="0048411A"/>
    <w:rsid w:val="004928BE"/>
    <w:rsid w:val="004A4829"/>
    <w:rsid w:val="004C270E"/>
    <w:rsid w:val="004D7D48"/>
    <w:rsid w:val="004E21EE"/>
    <w:rsid w:val="004F2F75"/>
    <w:rsid w:val="004F5597"/>
    <w:rsid w:val="00520F4D"/>
    <w:rsid w:val="005560E3"/>
    <w:rsid w:val="00563110"/>
    <w:rsid w:val="0056611B"/>
    <w:rsid w:val="00571C10"/>
    <w:rsid w:val="005943AB"/>
    <w:rsid w:val="00595CBB"/>
    <w:rsid w:val="005A60A4"/>
    <w:rsid w:val="005A6D43"/>
    <w:rsid w:val="005B0948"/>
    <w:rsid w:val="005B0F64"/>
    <w:rsid w:val="005C1498"/>
    <w:rsid w:val="00604612"/>
    <w:rsid w:val="00610864"/>
    <w:rsid w:val="00622A6E"/>
    <w:rsid w:val="006303F0"/>
    <w:rsid w:val="00661FD5"/>
    <w:rsid w:val="00681320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05BF"/>
    <w:rsid w:val="00834DAA"/>
    <w:rsid w:val="00837D65"/>
    <w:rsid w:val="008445AB"/>
    <w:rsid w:val="00852351"/>
    <w:rsid w:val="00853A60"/>
    <w:rsid w:val="008554B4"/>
    <w:rsid w:val="00860759"/>
    <w:rsid w:val="00866058"/>
    <w:rsid w:val="008A0E39"/>
    <w:rsid w:val="008D20F9"/>
    <w:rsid w:val="008E2D88"/>
    <w:rsid w:val="008F33FD"/>
    <w:rsid w:val="0091799B"/>
    <w:rsid w:val="00932767"/>
    <w:rsid w:val="009402AC"/>
    <w:rsid w:val="00965921"/>
    <w:rsid w:val="00965963"/>
    <w:rsid w:val="00965ED9"/>
    <w:rsid w:val="00977800"/>
    <w:rsid w:val="009E210C"/>
    <w:rsid w:val="009E3C7E"/>
    <w:rsid w:val="00A05313"/>
    <w:rsid w:val="00A05981"/>
    <w:rsid w:val="00A24D05"/>
    <w:rsid w:val="00A33022"/>
    <w:rsid w:val="00A3427D"/>
    <w:rsid w:val="00A40034"/>
    <w:rsid w:val="00A75FAB"/>
    <w:rsid w:val="00A77842"/>
    <w:rsid w:val="00A84240"/>
    <w:rsid w:val="00A907AC"/>
    <w:rsid w:val="00AA584B"/>
    <w:rsid w:val="00AB2AB2"/>
    <w:rsid w:val="00AD33E3"/>
    <w:rsid w:val="00AE5763"/>
    <w:rsid w:val="00B10954"/>
    <w:rsid w:val="00B172A3"/>
    <w:rsid w:val="00B23C29"/>
    <w:rsid w:val="00B6723B"/>
    <w:rsid w:val="00B86CE6"/>
    <w:rsid w:val="00BA3027"/>
    <w:rsid w:val="00BD3297"/>
    <w:rsid w:val="00BE1CD3"/>
    <w:rsid w:val="00BE253E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B7240"/>
    <w:rsid w:val="00CC7DAD"/>
    <w:rsid w:val="00CD50B1"/>
    <w:rsid w:val="00CE1111"/>
    <w:rsid w:val="00CE7838"/>
    <w:rsid w:val="00CF194F"/>
    <w:rsid w:val="00D02CE4"/>
    <w:rsid w:val="00D03135"/>
    <w:rsid w:val="00D15BF2"/>
    <w:rsid w:val="00D21F78"/>
    <w:rsid w:val="00D24158"/>
    <w:rsid w:val="00D27279"/>
    <w:rsid w:val="00D546A1"/>
    <w:rsid w:val="00D56D07"/>
    <w:rsid w:val="00D73302"/>
    <w:rsid w:val="00D82265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252EA4D"/>
    <w:rsid w:val="03780FC3"/>
    <w:rsid w:val="070B4021"/>
    <w:rsid w:val="0C12EA0F"/>
    <w:rsid w:val="0C528E3E"/>
    <w:rsid w:val="0C9891FC"/>
    <w:rsid w:val="0DAF8433"/>
    <w:rsid w:val="0FC28A7D"/>
    <w:rsid w:val="1286AA77"/>
    <w:rsid w:val="1529A048"/>
    <w:rsid w:val="16264BE5"/>
    <w:rsid w:val="16F93974"/>
    <w:rsid w:val="1D787A2C"/>
    <w:rsid w:val="1ED3D04A"/>
    <w:rsid w:val="1FCD2E2B"/>
    <w:rsid w:val="21D9FECB"/>
    <w:rsid w:val="29A8CA7E"/>
    <w:rsid w:val="2A61EBC3"/>
    <w:rsid w:val="2CC07776"/>
    <w:rsid w:val="3178F637"/>
    <w:rsid w:val="31E68709"/>
    <w:rsid w:val="3215D97A"/>
    <w:rsid w:val="348360CD"/>
    <w:rsid w:val="36FDC3CD"/>
    <w:rsid w:val="372D2E0F"/>
    <w:rsid w:val="3BC01A6B"/>
    <w:rsid w:val="3C088CB8"/>
    <w:rsid w:val="3D133215"/>
    <w:rsid w:val="3D21C146"/>
    <w:rsid w:val="3F402D7A"/>
    <w:rsid w:val="402C02E7"/>
    <w:rsid w:val="40C392DC"/>
    <w:rsid w:val="40DBFDDB"/>
    <w:rsid w:val="43EFC181"/>
    <w:rsid w:val="46A5F71E"/>
    <w:rsid w:val="4839E796"/>
    <w:rsid w:val="4A828F3C"/>
    <w:rsid w:val="4A82E021"/>
    <w:rsid w:val="4D3FA985"/>
    <w:rsid w:val="4D6E04DD"/>
    <w:rsid w:val="4E9F698D"/>
    <w:rsid w:val="54DBBBCF"/>
    <w:rsid w:val="561B2069"/>
    <w:rsid w:val="591DDDFE"/>
    <w:rsid w:val="5B0A89DF"/>
    <w:rsid w:val="5B739E81"/>
    <w:rsid w:val="5E36B884"/>
    <w:rsid w:val="61E2E005"/>
    <w:rsid w:val="64727359"/>
    <w:rsid w:val="64A4ADBB"/>
    <w:rsid w:val="67A4A37A"/>
    <w:rsid w:val="693BFEB8"/>
    <w:rsid w:val="6AD7CF19"/>
    <w:rsid w:val="6C739F7A"/>
    <w:rsid w:val="6D4477F8"/>
    <w:rsid w:val="6D52902E"/>
    <w:rsid w:val="70C3FDDF"/>
    <w:rsid w:val="7846344C"/>
    <w:rsid w:val="7A4595E5"/>
    <w:rsid w:val="7BB81746"/>
    <w:rsid w:val="7CB2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5B0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4%5FLehren%20%26%20Lernen%20inkl%2E%20Feedback%20gestalten%2F2%2E50%2E1%2E%20%28S%29%20Lehren%20%26%20Lernen%20inkl%2Epdf&amp;parent=%2Fsites%2FD%2DUE%2DPz%2FFreigegebene%20Dokumente%2FU%2DPz%2D07%20%2D%20Prozessmanagement%2F02%20%2D%20Prozesse%20gestalten%2F01%5FAusf%C3%BChrungsprozesse%2F04%5FLehren%20%26%20Lernen%20inkl%2E%20Feedback%20gestalt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Props1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CC160-957E-42CA-B1C6-F3AF37530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F55CD9-BC13-4179-A883-796A409D2A2A}">
  <ds:schemaRefs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12696209-83fb-405f-a5d1-5d34872e0059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d4172eb4-1b7d-455f-a6c2-f55592d8a578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621</Words>
  <Characters>4532</Characters>
  <Application>Microsoft Office Word</Application>
  <DocSecurity>0</DocSecurity>
  <Lines>215</Lines>
  <Paragraphs>132</Paragraphs>
  <ScaleCrop>false</ScaleCrop>
  <Company>BCW gGmbH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21</cp:revision>
  <cp:lastPrinted>2026-03-04T10:53:00Z</cp:lastPrinted>
  <dcterms:created xsi:type="dcterms:W3CDTF">2023-12-06T13:31:00Z</dcterms:created>
  <dcterms:modified xsi:type="dcterms:W3CDTF">2026-03-04T10:53:00Z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</Properties>
</file>