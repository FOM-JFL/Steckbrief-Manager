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D1437" w14:textId="2F851E03" w:rsidR="00194A3E" w:rsidRDefault="006C6B8B" w:rsidP="00563110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14:paraId="062D6351" w14:textId="6AE70439" w:rsidR="00853A60" w:rsidRPr="00853A60" w:rsidRDefault="006C6B8B" w:rsidP="00CD50B1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="00246C7C" w:rsidRPr="00F52EAF" w14:paraId="4110AF33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1561E40C" w14:textId="0AE6A8E7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="00252330" w:rsidRPr="00CB705B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14:paraId="67765110" w14:textId="5994AF45" w:rsidR="00246C7C" w:rsidRPr="00FF37F1" w:rsidRDefault="0025542F" w:rsidP="00CB705B">
            <w:pPr>
              <w:spacing w:line="276" w:lineRule="auto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Ausbau der Lehrstudios</w:t>
            </w:r>
          </w:p>
        </w:tc>
      </w:tr>
      <w:tr w:rsidR="00D15BF2" w:rsidRPr="00F52EAF" w14:paraId="342AB9C2" w14:textId="77777777" w:rsidTr="001F7D17">
        <w:trPr>
          <w:trHeight w:val="20"/>
        </w:trPr>
        <w:tc>
          <w:tcPr>
            <w:tcW w:w="3823" w:type="dxa"/>
          </w:tcPr>
          <w:p w14:paraId="381E0FF2" w14:textId="52E96982" w:rsidR="00D15BF2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="00424C5B" w:rsidRPr="00CB70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14:paraId="74567746" w14:textId="4135C0A1" w:rsidR="00D15BF2" w:rsidRPr="00595CBB" w:rsidRDefault="00D15BF2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246C7C" w:rsidRPr="00F52EAF" w14:paraId="0ECCED97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66250EBB" w14:textId="04A7B8E7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tcW w:w="4961" w:type="dxa"/>
          </w:tcPr>
          <w:p w14:paraId="36B3122C" w14:textId="66DFD287" w:rsidR="00246C7C" w:rsidRPr="00595CBB" w:rsidRDefault="00F43235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Hr. Platje | Fr. von der Ahé</w:t>
            </w:r>
          </w:p>
        </w:tc>
      </w:tr>
      <w:tr w:rsidR="002A5010" w:rsidRPr="00F52EAF" w14:paraId="576677CF" w14:textId="77777777" w:rsidTr="001F7D17">
        <w:trPr>
          <w:trHeight w:val="20"/>
        </w:trPr>
        <w:tc>
          <w:tcPr>
            <w:tcW w:w="3823" w:type="dxa"/>
          </w:tcPr>
          <w:p w14:paraId="55228BB1" w14:textId="77777777" w:rsidR="005E3729" w:rsidRPr="000236D3" w:rsidRDefault="001C2837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0236D3">
              <w:rPr>
                <w:color w:val="2B245B" w:themeColor="accent1"/>
                <w:sz w:val="18"/>
              </w:rPr>
              <w:t xml:space="preserve">Ggf. </w:t>
            </w:r>
            <w:r w:rsidR="00597444" w:rsidRPr="000236D3">
              <w:rPr>
                <w:color w:val="2B245B" w:themeColor="accent1"/>
                <w:sz w:val="18"/>
              </w:rPr>
              <w:t>Anforderungsmanager/-in</w:t>
            </w:r>
            <w:r w:rsidRPr="000236D3">
              <w:rPr>
                <w:color w:val="2B245B" w:themeColor="accent1"/>
                <w:sz w:val="18"/>
              </w:rPr>
              <w:t xml:space="preserve"> </w:t>
            </w:r>
          </w:p>
          <w:p w14:paraId="6CA7258D" w14:textId="53C8B05C" w:rsidR="002A5010" w:rsidRPr="005E3729" w:rsidRDefault="001C2837" w:rsidP="00CB705B">
            <w:pPr>
              <w:spacing w:line="276" w:lineRule="auto"/>
              <w:jc w:val="left"/>
              <w:rPr>
                <w:color w:val="2B245B" w:themeColor="accent1"/>
                <w:sz w:val="14"/>
                <w:szCs w:val="14"/>
              </w:rPr>
            </w:pPr>
            <w:r w:rsidRPr="000236D3">
              <w:rPr>
                <w:color w:val="717D87" w:themeColor="text2"/>
                <w:sz w:val="14"/>
              </w:rPr>
              <w:t>(</w:t>
            </w:r>
            <w:r w:rsidR="002F10C7" w:rsidRPr="000236D3">
              <w:rPr>
                <w:color w:val="717D87" w:themeColor="text2"/>
                <w:sz w:val="14"/>
              </w:rPr>
              <w:t>wenn IT-Systeme betroffen sind)</w:t>
            </w:r>
          </w:p>
        </w:tc>
        <w:tc>
          <w:tcPr>
            <w:tcW w:w="4961" w:type="dxa"/>
          </w:tcPr>
          <w:p w14:paraId="63588EAD" w14:textId="3814CB66" w:rsidR="002A5010" w:rsidRPr="00595CBB" w:rsidRDefault="0025542F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/</w:t>
            </w:r>
          </w:p>
        </w:tc>
      </w:tr>
      <w:tr w:rsidR="006C6B8B" w:rsidRPr="00F52EAF" w14:paraId="3F0FCFE4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495CF797" w14:textId="45388996" w:rsidR="006C6B8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tcW w:w="4961" w:type="dxa"/>
          </w:tcPr>
          <w:p w14:paraId="0E932C1B" w14:textId="56D245D0" w:rsidR="006C6B8B" w:rsidRPr="00595CBB" w:rsidRDefault="006C6B8B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D15BF2" w:rsidRPr="00F52EAF" w14:paraId="45307832" w14:textId="77777777" w:rsidTr="001F7D17">
        <w:trPr>
          <w:trHeight w:val="20"/>
        </w:trPr>
        <w:tc>
          <w:tcPr>
            <w:tcW w:w="3823" w:type="dxa"/>
          </w:tcPr>
          <w:p w14:paraId="66C377E5" w14:textId="320AAD31" w:rsidR="00D15BF2" w:rsidRPr="00CB705B" w:rsidRDefault="006C6B8B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</w:t>
            </w:r>
            <w:r w:rsidR="00FB4284">
              <w:rPr>
                <w:color w:val="2B245B" w:themeColor="accent1"/>
                <w:sz w:val="18"/>
              </w:rPr>
              <w:t>-/Projekt</w:t>
            </w:r>
            <w:r>
              <w:rPr>
                <w:color w:val="2B245B" w:themeColor="accent1"/>
                <w:sz w:val="18"/>
              </w:rPr>
              <w:t>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tcW w:w="4961" w:type="dxa"/>
          </w:tcPr>
          <w:p w14:paraId="73DB7550" w14:textId="20543A6F" w:rsidR="00D15BF2" w:rsidRPr="00595CBB" w:rsidRDefault="00D15BF2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246C7C" w:rsidRPr="00F52EAF" w14:paraId="5407F546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4756FD42" w14:textId="073089DB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="00D15BF2" w:rsidRPr="00CB705B">
              <w:rPr>
                <w:color w:val="2B245B" w:themeColor="accent1"/>
                <w:sz w:val="18"/>
              </w:rPr>
              <w:br/>
            </w:r>
            <w:r w:rsidR="00D15BF2" w:rsidRPr="00DB18FB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="00D15BF2" w:rsidRPr="00DB18FB">
              <w:rPr>
                <w:color w:val="717D87" w:themeColor="text2"/>
                <w:sz w:val="14"/>
              </w:rPr>
              <w:t>)</w:t>
            </w:r>
          </w:p>
        </w:tc>
        <w:tc>
          <w:tcPr>
            <w:tcW w:w="4961" w:type="dxa"/>
          </w:tcPr>
          <w:p w14:paraId="2430B92F" w14:textId="77777777" w:rsidR="00246C7C" w:rsidRDefault="00F07CC6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Räumliche &amp; sächliche Infrastruktur bereitstellen</w:t>
            </w:r>
          </w:p>
          <w:p w14:paraId="6F3EB739" w14:textId="7239A4F2" w:rsidR="00F07CC6" w:rsidRPr="00595CBB" w:rsidRDefault="00F07CC6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IT-</w:t>
            </w:r>
            <w:r w:rsidR="00984010">
              <w:rPr>
                <w:sz w:val="18"/>
              </w:rPr>
              <w:t xml:space="preserve">Strukturen bereitstellen </w:t>
            </w:r>
          </w:p>
        </w:tc>
      </w:tr>
      <w:tr w:rsidR="00F52EAF" w:rsidRPr="00F52EAF" w14:paraId="1C173E08" w14:textId="77777777" w:rsidTr="001F7D17">
        <w:trPr>
          <w:trHeight w:val="20"/>
        </w:trPr>
        <w:tc>
          <w:tcPr>
            <w:tcW w:w="3823" w:type="dxa"/>
          </w:tcPr>
          <w:p w14:paraId="50596A1A" w14:textId="3183D906" w:rsidR="00F52EAF" w:rsidRPr="00CB705B" w:rsidRDefault="00F52EAF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="002D75E8" w:rsidRPr="00CB705B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="001F7D17" w:rsidRPr="00DB18FB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tcW w:w="4961" w:type="dxa"/>
          </w:tcPr>
          <w:p w14:paraId="114841F6" w14:textId="26DACFD8" w:rsidR="00F52EAF" w:rsidRPr="00595CBB" w:rsidRDefault="00F52EAF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42B36D35" w14:textId="251A0507" w:rsidR="00CD50B1" w:rsidRDefault="006C6B8B" w:rsidP="00CD50B1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="00FF5860" w:rsidRPr="00F52EAF" w14:paraId="15587A1B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02E24E0A" w14:textId="20EC9E6B" w:rsidR="00FF5860" w:rsidRPr="00A05981" w:rsidRDefault="00FF58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Vision</w:t>
            </w:r>
          </w:p>
        </w:tc>
        <w:tc>
          <w:tcPr>
            <w:tcW w:w="4954" w:type="dxa"/>
          </w:tcPr>
          <w:p w14:paraId="3ED891A7" w14:textId="4860B45B" w:rsidR="00FF5860" w:rsidRDefault="00AD42A9" w:rsidP="00F62FEC">
            <w:pPr>
              <w:spacing w:line="276" w:lineRule="auto"/>
              <w:jc w:val="left"/>
              <w:rPr>
                <w:sz w:val="18"/>
              </w:rPr>
            </w:pPr>
            <w:r w:rsidRPr="00AD42A9">
              <w:rPr>
                <w:sz w:val="18"/>
              </w:rPr>
              <w:t>Flächendeckender Ausbau digitaler Lehrstudios.</w:t>
            </w:r>
          </w:p>
        </w:tc>
      </w:tr>
      <w:tr w:rsidR="00853A60" w:rsidRPr="00F52EAF" w14:paraId="61685BBE" w14:textId="77777777" w:rsidTr="001F7D17">
        <w:tc>
          <w:tcPr>
            <w:tcW w:w="3823" w:type="dxa"/>
          </w:tcPr>
          <w:p w14:paraId="78715BD9" w14:textId="7AF26861" w:rsidR="00853A60" w:rsidRPr="00CB705B" w:rsidRDefault="00853A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</w:tcPr>
          <w:p w14:paraId="2FDD8C9E" w14:textId="34937347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53A60" w:rsidRPr="00F52EAF" w14:paraId="28367F97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7B9479C3" w14:textId="4F1397B8" w:rsidR="00853A60" w:rsidRPr="00CB705B" w:rsidRDefault="00853A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</w:tcPr>
          <w:p w14:paraId="0A1023B5" w14:textId="17BA32A7" w:rsidR="00853A60" w:rsidRPr="009E210C" w:rsidRDefault="00B8615F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="00853A60" w:rsidRPr="00F52EAF" w14:paraId="198889F6" w14:textId="77777777" w:rsidTr="001F7D17">
        <w:tc>
          <w:tcPr>
            <w:tcW w:w="3823" w:type="dxa"/>
          </w:tcPr>
          <w:p w14:paraId="4DC99D78" w14:textId="77777777" w:rsidR="00853A60" w:rsidRPr="00CB705B" w:rsidRDefault="00853A60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A05981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</w:tcPr>
          <w:p w14:paraId="4AAAE7B9" w14:textId="5D35EB8F" w:rsidR="00853A60" w:rsidRPr="009E210C" w:rsidRDefault="00B8615F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="00DE51C4" w:rsidRPr="00F52EAF" w14:paraId="789AE212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26216F78" w14:textId="62D29380" w:rsidR="00DE51C4" w:rsidRPr="00175314" w:rsidRDefault="00DE51C4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</w:tcPr>
          <w:p w14:paraId="6BBE24E9" w14:textId="789AC44F" w:rsidR="00DE51C4" w:rsidRPr="009E210C" w:rsidRDefault="00DE51C4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A05981" w:rsidRPr="00F52EAF" w14:paraId="7CF9B9BC" w14:textId="77777777" w:rsidTr="001F7D17">
        <w:tc>
          <w:tcPr>
            <w:tcW w:w="3823" w:type="dxa"/>
          </w:tcPr>
          <w:p w14:paraId="68DFCE3D" w14:textId="77777777" w:rsidR="00A05981" w:rsidRPr="00175314" w:rsidRDefault="00A05981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</w:tcPr>
          <w:p w14:paraId="6CF7E42E" w14:textId="6469F219" w:rsidR="00A05981" w:rsidRPr="009E210C" w:rsidRDefault="00A05981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53A60" w:rsidRPr="00F52EAF" w14:paraId="4139CE0E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13575969" w14:textId="224B50EA" w:rsidR="00853A60" w:rsidRPr="00CB705B" w:rsidRDefault="00853A60" w:rsidP="00F62FEC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6C6B8B" w:rsidRP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</w:tcPr>
          <w:p w14:paraId="190DCB37" w14:textId="4F799C65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53A60" w:rsidRPr="00F52EAF" w14:paraId="3157D5FB" w14:textId="77777777" w:rsidTr="001F7D17">
        <w:tc>
          <w:tcPr>
            <w:tcW w:w="3823" w:type="dxa"/>
          </w:tcPr>
          <w:p w14:paraId="61A2B717" w14:textId="022997BE" w:rsidR="00853A60" w:rsidRPr="00CB705B" w:rsidRDefault="00853A60" w:rsidP="00F62FEC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</w:tcPr>
          <w:p w14:paraId="3A56DC8D" w14:textId="0771BD70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11B8BFF9" w14:textId="77777777" w:rsidR="00CD50B1" w:rsidRDefault="00CD50B1" w:rsidP="006955F0">
      <w:pPr>
        <w:pStyle w:val="berschrift2"/>
        <w:spacing w:after="0"/>
      </w:pPr>
      <w:r w:rsidRPr="00CD50B1">
        <w:t>Einordnung in den Gesamtprozess</w:t>
      </w:r>
    </w:p>
    <w:p w14:paraId="77A9795D" w14:textId="299B4F7C" w:rsidR="00CD50B1" w:rsidRDefault="006C6B8B" w:rsidP="00CD50B1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14:paraId="4B4B75C6" w14:textId="3239F29E" w:rsidR="00ED1BFC" w:rsidRDefault="00ED1BFC" w:rsidP="00CD50B1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 xml:space="preserve">Hauptsächlich betroffen sind die Prozesse „Räumliche &amp; sächliche Infrastruktur bereitstellen“ und „IT-Strukturen bereitstellen“. </w:t>
      </w:r>
    </w:p>
    <w:p w14:paraId="3BA1D0AF" w14:textId="77777777" w:rsidR="00CD50B1" w:rsidRDefault="00CD50B1" w:rsidP="00CD50B1">
      <w:pPr>
        <w:rPr>
          <w:i/>
          <w:sz w:val="18"/>
        </w:rPr>
      </w:pPr>
    </w:p>
    <w:p w14:paraId="49CF92A1" w14:textId="77777777" w:rsidR="00CD50B1" w:rsidRDefault="00CD50B1" w:rsidP="00CD50B1">
      <w:r>
        <w:br w:type="page"/>
      </w:r>
    </w:p>
    <w:p w14:paraId="3B390826" w14:textId="77777777" w:rsidR="00CD50B1" w:rsidRDefault="00CD50B1" w:rsidP="006955F0">
      <w:pPr>
        <w:pStyle w:val="berschrift2"/>
        <w:spacing w:after="0"/>
      </w:pPr>
      <w:r>
        <w:lastRenderedPageBreak/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="006955F0" w:rsidRPr="005943AB" w14:paraId="50432504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5FA7598" w14:textId="77777777" w:rsidR="00853A60" w:rsidRPr="003424E4" w:rsidRDefault="00604612" w:rsidP="00F62FEC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14:paraId="447E0F40" w14:textId="77777777" w:rsidR="00D73302" w:rsidRPr="003424E4" w:rsidRDefault="00D73302" w:rsidP="00F62FEC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14:paraId="331BEB95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14:paraId="51298B18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14:paraId="41C9FB00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14:paraId="7CAEFC53" w14:textId="77777777" w:rsidR="00853A60" w:rsidRPr="003424E4" w:rsidRDefault="00853A60" w:rsidP="00F62FEC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14:paraId="6012E760" w14:textId="77777777" w:rsidR="00853A60" w:rsidRPr="003424E4" w:rsidRDefault="00853A60" w:rsidP="00F62FEC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="006955F0" w:rsidRPr="005943AB" w14:paraId="43B2B4CA" w14:textId="77777777" w:rsidTr="00D73302">
        <w:tc>
          <w:tcPr>
            <w:tcW w:w="1855" w:type="pct"/>
          </w:tcPr>
          <w:p w14:paraId="3AEFEDCF" w14:textId="77777777" w:rsidR="00853A60" w:rsidRPr="00CB705B" w:rsidRDefault="00853A60" w:rsidP="00F62FEC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  <w:t>Anforderungen</w:t>
            </w:r>
          </w:p>
          <w:p w14:paraId="2182F27F" w14:textId="77777777" w:rsidR="00853A60" w:rsidRPr="00CB705B" w:rsidRDefault="00853A60" w:rsidP="00F62FEC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="00CD50B1" w:rsidRP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="00CD50B1" w:rsidRP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379DB2E0" w14:textId="502EB840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37E412D1" w14:textId="77777777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6950C5AC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39CE938F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14:paraId="44FF9730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(Hochschulrecht, Arbeitsrecht, Compliance, DSGVO, GoBD, UStG, Betriebsrat etc.)</w:t>
            </w:r>
          </w:p>
        </w:tc>
        <w:tc>
          <w:tcPr>
            <w:tcW w:w="969" w:type="pct"/>
          </w:tcPr>
          <w:p w14:paraId="1C57D5CB" w14:textId="00F6EF5E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70B19FEA" w14:textId="2B5F456B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54DE3684" w14:textId="77777777" w:rsidTr="00D73302">
        <w:tc>
          <w:tcPr>
            <w:tcW w:w="1855" w:type="pct"/>
          </w:tcPr>
          <w:p w14:paraId="5ABC4674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14:paraId="03E7AA5C" w14:textId="4997FB0D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697F3335" w14:textId="507D471D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FDC6367" w14:textId="1C49A64B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3F825A2A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6BDE4675" w14:textId="77777777" w:rsidR="005C1498" w:rsidRDefault="00853A60" w:rsidP="005C149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="005C1498" w:rsidRPr="00CB705B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14:paraId="4941F4E8" w14:textId="77777777" w:rsidR="00853A60" w:rsidRPr="00CB705B" w:rsidRDefault="005C1498" w:rsidP="005C149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14:paraId="025D529C" w14:textId="2907F0FF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5136D47B" w14:textId="711E0DE5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4DD90C50" w14:textId="77777777" w:rsidTr="00D73302">
        <w:tc>
          <w:tcPr>
            <w:tcW w:w="1855" w:type="pct"/>
          </w:tcPr>
          <w:p w14:paraId="06C9C1D2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14:paraId="051D507D" w14:textId="77777777" w:rsidR="00CD50B1" w:rsidRPr="00CB705B" w:rsidRDefault="00CD50B1" w:rsidP="005C149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="005C1498" w:rsidRP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="005C1498" w:rsidRP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50A56B8E" w14:textId="2FEE0E3E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751BFD80" w14:textId="30B52235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3703141B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ABA39CC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14:paraId="75480DB0" w14:textId="77777777" w:rsidR="005C1498" w:rsidRPr="00CB705B" w:rsidRDefault="005C1498" w:rsidP="006955F0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14:paraId="68421D2F" w14:textId="5AA522D5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B6684D7" w14:textId="77777777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7381935C" w14:textId="77777777" w:rsidTr="00D73302">
        <w:tc>
          <w:tcPr>
            <w:tcW w:w="1855" w:type="pct"/>
          </w:tcPr>
          <w:p w14:paraId="0C272E26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14:paraId="56220F37" w14:textId="77777777" w:rsidR="00CD50B1" w:rsidRPr="00CB705B" w:rsidRDefault="00CD50B1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73AE9FA6" w14:textId="17AB273A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0D2F8803" w14:textId="0C363C12" w:rsidR="00853A60" w:rsidRPr="00FF37F1" w:rsidRDefault="00853A60" w:rsidP="00F62FEC">
            <w:pPr>
              <w:spacing w:line="276" w:lineRule="auto"/>
              <w:rPr>
                <w:sz w:val="18"/>
              </w:rPr>
            </w:pPr>
          </w:p>
        </w:tc>
      </w:tr>
    </w:tbl>
    <w:p w14:paraId="36E4C365" w14:textId="77777777" w:rsidR="008F33FD" w:rsidRDefault="008F33FD" w:rsidP="008F33FD">
      <w:pPr>
        <w:pStyle w:val="berschrift2"/>
        <w:numPr>
          <w:ilvl w:val="0"/>
          <w:numId w:val="0"/>
        </w:numPr>
        <w:spacing w:after="0"/>
        <w:ind w:left="576" w:hanging="576"/>
      </w:pPr>
    </w:p>
    <w:p w14:paraId="5AD45E24" w14:textId="7D22B0C7" w:rsidR="008F33FD" w:rsidRDefault="008F33FD" w:rsidP="008F33FD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="008F33FD" w:rsidRPr="005943AB" w14:paraId="76F59E16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202C8284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14:paraId="6697C9F5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14:paraId="682BAB32" w14:textId="77777777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14:paraId="6E538C48" w14:textId="3474C3E9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14:paraId="16398E4F" w14:textId="20736552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14:paraId="391532C2" w14:textId="2D609725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14:paraId="7D490FF1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="008F33FD" w:rsidRPr="005943AB" w14:paraId="1A36609A" w14:textId="77777777" w:rsidTr="00DC1AD8">
        <w:tc>
          <w:tcPr>
            <w:tcW w:w="1855" w:type="pct"/>
          </w:tcPr>
          <w:p w14:paraId="7A7931E4" w14:textId="645C2A40" w:rsidR="008F33FD" w:rsidRPr="008F33FD" w:rsidRDefault="008F33FD" w:rsidP="00DC1AD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14:paraId="167BE53A" w14:textId="1C0CA7C0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2A159D0A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2747725D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21A1DB9D" w14:textId="74C6A63D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14:paraId="5972DAE5" w14:textId="2C8C35C3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26445A43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4D854234" w14:textId="77777777" w:rsidTr="00DC1AD8">
        <w:tc>
          <w:tcPr>
            <w:tcW w:w="1855" w:type="pct"/>
          </w:tcPr>
          <w:p w14:paraId="11C1B542" w14:textId="78A6781D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14:paraId="4F5359A7" w14:textId="19F7387C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BA329BE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1312C96F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7E83A74D" w14:textId="2904C9D7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14:paraId="1BB636E7" w14:textId="3C3E9AD4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3864EE32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5A5D76C9" w14:textId="77777777" w:rsidTr="00DC1AD8">
        <w:tc>
          <w:tcPr>
            <w:tcW w:w="1855" w:type="pct"/>
          </w:tcPr>
          <w:p w14:paraId="22A6CD55" w14:textId="5C1DF789" w:rsidR="008F33FD" w:rsidRPr="00CB705B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14:paraId="741FED40" w14:textId="48C6902E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07DD9302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02666144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DD51B88" w14:textId="037A2991" w:rsid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14:paraId="138DEAC7" w14:textId="04961466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6749AE0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34302F1C" w14:textId="77777777" w:rsidR="00FF5860" w:rsidRDefault="00FF5860" w:rsidP="00FF5860">
      <w:pPr>
        <w:pStyle w:val="berschrift2"/>
      </w:pPr>
      <w:r>
        <w:t>Status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="00FF5860" w:rsidRPr="00F52EAF" w14:paraId="14A9C988" w14:textId="77777777" w:rsidTr="00852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378C0623" w14:textId="77777777" w:rsidR="00FF5860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Start</w:t>
            </w:r>
          </w:p>
        </w:tc>
        <w:tc>
          <w:tcPr>
            <w:tcW w:w="4961" w:type="dxa"/>
          </w:tcPr>
          <w:p w14:paraId="11D432B3" w14:textId="714775AC" w:rsidR="00FF5860" w:rsidRDefault="00FF5860" w:rsidP="0085288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FF5860" w:rsidRPr="00F52EAF" w14:paraId="234619D9" w14:textId="77777777" w:rsidTr="0085288F">
        <w:trPr>
          <w:trHeight w:val="20"/>
        </w:trPr>
        <w:tc>
          <w:tcPr>
            <w:tcW w:w="3823" w:type="dxa"/>
          </w:tcPr>
          <w:p w14:paraId="50A52B57" w14:textId="77777777" w:rsidR="00FF5860" w:rsidRPr="00CB705B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Gesamtstatus </w:t>
            </w:r>
          </w:p>
        </w:tc>
        <w:tc>
          <w:tcPr>
            <w:tcW w:w="4961" w:type="dxa"/>
          </w:tcPr>
          <w:p w14:paraId="6B7C86A3" w14:textId="5D7A3E65" w:rsidR="00FF5860" w:rsidRDefault="00FF5860" w:rsidP="0085288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FF5860" w:rsidRPr="00F52EAF" w14:paraId="00729C38" w14:textId="77777777" w:rsidTr="00852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535A4C68" w14:textId="77777777" w:rsidR="00FF5860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Status Steckbrief</w:t>
            </w:r>
          </w:p>
        </w:tc>
        <w:tc>
          <w:tcPr>
            <w:tcW w:w="4961" w:type="dxa"/>
          </w:tcPr>
          <w:p w14:paraId="4A3222EC" w14:textId="48147234" w:rsidR="00FF5860" w:rsidRDefault="00ED1BFC" w:rsidP="0085288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Rahmendaten hinterlegt</w:t>
            </w:r>
          </w:p>
        </w:tc>
      </w:tr>
      <w:tr w:rsidR="00FF5860" w:rsidRPr="00F52EAF" w14:paraId="0EA273BB" w14:textId="77777777" w:rsidTr="0085288F">
        <w:trPr>
          <w:trHeight w:val="20"/>
        </w:trPr>
        <w:tc>
          <w:tcPr>
            <w:tcW w:w="3823" w:type="dxa"/>
          </w:tcPr>
          <w:p w14:paraId="47DFB3B6" w14:textId="77777777" w:rsidR="00FF5860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Teil des Hochschulentwicklungsplans</w:t>
            </w:r>
          </w:p>
        </w:tc>
        <w:tc>
          <w:tcPr>
            <w:tcW w:w="4961" w:type="dxa"/>
          </w:tcPr>
          <w:p w14:paraId="6BFE1CC4" w14:textId="433D2AD1" w:rsidR="00FF5860" w:rsidRDefault="00ED1BFC" w:rsidP="0085288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ja</w:t>
            </w:r>
          </w:p>
        </w:tc>
      </w:tr>
    </w:tbl>
    <w:p w14:paraId="093E8F66" w14:textId="77777777" w:rsidR="00FF5860" w:rsidRPr="00BA0C2C" w:rsidRDefault="00FF5860" w:rsidP="00FF5860"/>
    <w:p w14:paraId="400FF3F4" w14:textId="77777777" w:rsidR="00FF5860" w:rsidRDefault="00FF5860" w:rsidP="00FF5860">
      <w:pPr>
        <w:pStyle w:val="berschrift2"/>
        <w:numPr>
          <w:ilvl w:val="0"/>
          <w:numId w:val="0"/>
        </w:numPr>
        <w:spacing w:after="0"/>
      </w:pPr>
    </w:p>
    <w:p w14:paraId="3F0E9E73" w14:textId="77777777" w:rsidR="00FF5860" w:rsidRPr="000309CD" w:rsidRDefault="00FF5860" w:rsidP="00FF5860">
      <w:pPr>
        <w:pStyle w:val="berschrift2"/>
      </w:pPr>
      <w:r>
        <w:t>Änderungshistorie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FF5860" w14:paraId="66060164" w14:textId="77777777" w:rsidTr="008528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25" w:type="dxa"/>
          </w:tcPr>
          <w:p w14:paraId="2EE16E35" w14:textId="77777777" w:rsidR="00FF5860" w:rsidRDefault="00FF5860" w:rsidP="0085288F">
            <w:pPr>
              <w:spacing w:line="276" w:lineRule="auto"/>
              <w:contextualSpacing w:val="0"/>
              <w:jc w:val="left"/>
            </w:pPr>
            <w:r>
              <w:t xml:space="preserve">Datum </w:t>
            </w:r>
          </w:p>
        </w:tc>
        <w:tc>
          <w:tcPr>
            <w:tcW w:w="2926" w:type="dxa"/>
          </w:tcPr>
          <w:p w14:paraId="194DA539" w14:textId="77777777" w:rsidR="00FF5860" w:rsidRDefault="00FF5860" w:rsidP="0085288F">
            <w:pPr>
              <w:spacing w:line="276" w:lineRule="auto"/>
              <w:contextualSpacing w:val="0"/>
              <w:jc w:val="left"/>
            </w:pPr>
            <w:r>
              <w:t>Änderungen</w:t>
            </w:r>
          </w:p>
        </w:tc>
        <w:tc>
          <w:tcPr>
            <w:tcW w:w="2926" w:type="dxa"/>
          </w:tcPr>
          <w:p w14:paraId="52C83780" w14:textId="77777777" w:rsidR="00FF5860" w:rsidRDefault="00FF5860" w:rsidP="0085288F">
            <w:pPr>
              <w:spacing w:line="276" w:lineRule="auto"/>
              <w:contextualSpacing w:val="0"/>
              <w:jc w:val="left"/>
            </w:pPr>
            <w:r>
              <w:t>Geändert durch</w:t>
            </w:r>
          </w:p>
        </w:tc>
      </w:tr>
      <w:tr w:rsidR="00FF5860" w14:paraId="689F2A21" w14:textId="77777777" w:rsidTr="0085288F">
        <w:tc>
          <w:tcPr>
            <w:tcW w:w="2925" w:type="dxa"/>
          </w:tcPr>
          <w:p w14:paraId="0F7035A5" w14:textId="601A88C1" w:rsidR="00FF5860" w:rsidRDefault="009E2E0E" w:rsidP="0085288F">
            <w:pPr>
              <w:spacing w:line="276" w:lineRule="auto"/>
              <w:contextualSpacing w:val="0"/>
              <w:jc w:val="left"/>
            </w:pPr>
            <w:r>
              <w:lastRenderedPageBreak/>
              <w:t>09.03.2026</w:t>
            </w:r>
          </w:p>
        </w:tc>
        <w:tc>
          <w:tcPr>
            <w:tcW w:w="2926" w:type="dxa"/>
          </w:tcPr>
          <w:p w14:paraId="5EC6A606" w14:textId="6CABB963" w:rsidR="00FF5860" w:rsidRDefault="009E2E0E" w:rsidP="0085288F">
            <w:pPr>
              <w:spacing w:line="276" w:lineRule="auto"/>
              <w:contextualSpacing w:val="0"/>
              <w:jc w:val="left"/>
            </w:pPr>
            <w:r>
              <w:t>Vorlage erstellt</w:t>
            </w:r>
          </w:p>
        </w:tc>
        <w:tc>
          <w:tcPr>
            <w:tcW w:w="2926" w:type="dxa"/>
          </w:tcPr>
          <w:p w14:paraId="05DC1F08" w14:textId="2A326656" w:rsidR="00FF5860" w:rsidRDefault="009E2E0E" w:rsidP="0085288F">
            <w:pPr>
              <w:spacing w:line="276" w:lineRule="auto"/>
              <w:contextualSpacing w:val="0"/>
              <w:jc w:val="left"/>
            </w:pPr>
            <w:r>
              <w:t>Fr. Flor</w:t>
            </w:r>
          </w:p>
        </w:tc>
      </w:tr>
    </w:tbl>
    <w:p w14:paraId="40676D2E" w14:textId="77777777" w:rsidR="008F33FD" w:rsidRDefault="008F33FD" w:rsidP="008F33FD">
      <w:pPr>
        <w:pStyle w:val="berschrift2"/>
        <w:numPr>
          <w:ilvl w:val="0"/>
          <w:numId w:val="0"/>
        </w:numPr>
        <w:spacing w:after="0"/>
      </w:pPr>
    </w:p>
    <w:sectPr w:rsidR="008F33FD" w:rsidSect="00EF3B11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F41ED" w14:textId="77777777" w:rsidR="00813028" w:rsidRDefault="00813028" w:rsidP="00C318F9">
      <w:r>
        <w:separator/>
      </w:r>
    </w:p>
  </w:endnote>
  <w:endnote w:type="continuationSeparator" w:id="0">
    <w:p w14:paraId="08D95C9E" w14:textId="77777777" w:rsidR="00813028" w:rsidRDefault="00813028" w:rsidP="00C318F9">
      <w:r>
        <w:continuationSeparator/>
      </w:r>
    </w:p>
  </w:endnote>
  <w:endnote w:type="continuationNotice" w:id="1">
    <w:p w14:paraId="6D5FDD5D" w14:textId="77777777" w:rsidR="00813028" w:rsidRDefault="0081302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6B39" w14:textId="77777777" w:rsidR="00DD4069" w:rsidRDefault="00965921" w:rsidP="00C318F9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feld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897C09" w14:textId="77777777" w:rsidR="00DD4069" w:rsidRPr="006B3380" w:rsidRDefault="004928BE" w:rsidP="00C318F9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="00DD4069" w:rsidRPr="001666A0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="00DD4069" w:rsidRPr="001666A0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14:paraId="5C684567" w14:textId="77777777" w:rsidR="00DD4069" w:rsidRPr="006B3380" w:rsidRDefault="00DD4069" w:rsidP="00C318F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E0A260" id="_x0000_t202" coordsize="21600,21600" o:spt="202" path="m,l,21600r21600,l21600,xe">
              <v:stroke joinstyle="miter"/>
              <v:path gradientshapeok="t" o:connecttype="rect"/>
            </v:shapetype>
            <v:shape id="Textfeld 11" o:spid="_x0000_s1026" type="#_x0000_t202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 filled="f" stroked="f">
              <v:textbox>
                <w:txbxContent>
                  <w:p w14:paraId="53897C09" w14:textId="77777777" w:rsidR="00DD4069" w:rsidRPr="006B3380" w:rsidRDefault="004928BE" w:rsidP="00C318F9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="00DD4069" w:rsidRPr="001666A0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="00DD4069" w:rsidRPr="001666A0">
                      <w:rPr>
                        <w:sz w:val="20"/>
                      </w:rPr>
                      <w:t>| QUANTITATIVE METHODEN</w:t>
                    </w:r>
                  </w:p>
                  <w:p w14:paraId="5C684567" w14:textId="77777777" w:rsidR="00DD4069" w:rsidRPr="006B3380" w:rsidRDefault="00DD4069" w:rsidP="00C318F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4484AD" w14:textId="77777777" w:rsidR="00DD4069" w:rsidRPr="00C22202" w:rsidRDefault="00965921" w:rsidP="00C318F9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="00DD4069" w:rsidRPr="006B3380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BF9041" id="Textfeld 8" o:spid="_x0000_s1027" type="#_x0000_t202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filled="f" stroked="f">
              <v:textbox>
                <w:txbxContent>
                  <w:p w14:paraId="2B4484AD" w14:textId="77777777" w:rsidR="00DD4069" w:rsidRPr="00C22202" w:rsidRDefault="00965921" w:rsidP="00C318F9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="00DD4069" w:rsidRPr="006B3380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B2387" w14:textId="67363521" w:rsidR="00DD4069" w:rsidRDefault="00FF37F1" w:rsidP="00C318F9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1AC38E" w14:textId="6089CDBC" w:rsidR="00DD4069" w:rsidRPr="00133104" w:rsidRDefault="004F2F75" w:rsidP="00C318F9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5C5BE6">
                            <w:rPr>
                              <w:noProof/>
                              <w:sz w:val="22"/>
                              <w:szCs w:val="24"/>
                            </w:rPr>
                            <w:t>09.03.2026</w: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2C9427" id="_x0000_t202" coordsize="21600,21600" o:spt="202" path="m,l,21600r21600,l21600,xe">
              <v:stroke joinstyle="miter"/>
              <v:path gradientshapeok="t" o:connecttype="rect"/>
            </v:shapetype>
            <v:shape id="Textfeld 5" o:spid="_x0000_s1028" type="#_x0000_t202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 filled="f" stroked="f">
              <v:textbox>
                <w:txbxContent>
                  <w:p w14:paraId="411AC38E" w14:textId="6089CDBC" w:rsidR="00DD4069" w:rsidRPr="00133104" w:rsidRDefault="004F2F75" w:rsidP="00C318F9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begin"/>
                    </w:r>
                    <w:r w:rsidR="00133104" w:rsidRP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5C5BE6">
                      <w:rPr>
                        <w:noProof/>
                        <w:sz w:val="22"/>
                        <w:szCs w:val="24"/>
                      </w:rPr>
                      <w:t>09.03.2026</w: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768B2" w14:textId="77777777" w:rsidR="00813028" w:rsidRDefault="00813028" w:rsidP="00C318F9">
      <w:r>
        <w:separator/>
      </w:r>
    </w:p>
  </w:footnote>
  <w:footnote w:type="continuationSeparator" w:id="0">
    <w:p w14:paraId="7F33BBB3" w14:textId="77777777" w:rsidR="00813028" w:rsidRDefault="00813028" w:rsidP="00C318F9">
      <w:r>
        <w:continuationSeparator/>
      </w:r>
    </w:p>
  </w:footnote>
  <w:footnote w:type="continuationNotice" w:id="1">
    <w:p w14:paraId="76D70B40" w14:textId="77777777" w:rsidR="00813028" w:rsidRDefault="0081302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ACFED" w14:textId="77777777" w:rsidR="00DD4069" w:rsidRPr="001666A0" w:rsidRDefault="00DD4069" w:rsidP="001666A0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14:paraId="1AD78B2B" w14:textId="77777777" w:rsidR="00DD4069" w:rsidRPr="00D02CE4" w:rsidRDefault="00DD4069" w:rsidP="00C318F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8AFBB" w14:textId="693001D6" w:rsidR="00604612" w:rsidRPr="00133104" w:rsidRDefault="00965921" w:rsidP="00DB191F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042874">
      <w:rPr>
        <w:color w:val="2B245B" w:themeColor="accent1"/>
      </w:rPr>
      <w:t>-/Projekt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ascii="Wingdings" w:hAnsi="Wingdings" w:hint="default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ascii="Wingdings" w:hAnsi="Wingdings" w:hint="default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36D3"/>
    <w:rsid w:val="000265D9"/>
    <w:rsid w:val="00042874"/>
    <w:rsid w:val="00046480"/>
    <w:rsid w:val="0005239C"/>
    <w:rsid w:val="0007160F"/>
    <w:rsid w:val="000738F6"/>
    <w:rsid w:val="00081655"/>
    <w:rsid w:val="00092686"/>
    <w:rsid w:val="000B2F58"/>
    <w:rsid w:val="000E4190"/>
    <w:rsid w:val="00117677"/>
    <w:rsid w:val="00125EF4"/>
    <w:rsid w:val="00127CBD"/>
    <w:rsid w:val="00133104"/>
    <w:rsid w:val="001422FE"/>
    <w:rsid w:val="00153466"/>
    <w:rsid w:val="001569C5"/>
    <w:rsid w:val="001666A0"/>
    <w:rsid w:val="00175314"/>
    <w:rsid w:val="00184EDE"/>
    <w:rsid w:val="00194A3E"/>
    <w:rsid w:val="001A0742"/>
    <w:rsid w:val="001B2CED"/>
    <w:rsid w:val="001B4F16"/>
    <w:rsid w:val="001C0FD0"/>
    <w:rsid w:val="001C124E"/>
    <w:rsid w:val="001C193F"/>
    <w:rsid w:val="001C2837"/>
    <w:rsid w:val="001D0C38"/>
    <w:rsid w:val="001D59FD"/>
    <w:rsid w:val="001F7D17"/>
    <w:rsid w:val="002038E8"/>
    <w:rsid w:val="00216FDB"/>
    <w:rsid w:val="0021728A"/>
    <w:rsid w:val="00222E47"/>
    <w:rsid w:val="00246C7C"/>
    <w:rsid w:val="00252330"/>
    <w:rsid w:val="00252F76"/>
    <w:rsid w:val="0025542F"/>
    <w:rsid w:val="0026048A"/>
    <w:rsid w:val="002767EE"/>
    <w:rsid w:val="00282CE2"/>
    <w:rsid w:val="00283CA1"/>
    <w:rsid w:val="002A22B2"/>
    <w:rsid w:val="002A5010"/>
    <w:rsid w:val="002A6F45"/>
    <w:rsid w:val="002D195D"/>
    <w:rsid w:val="002D75E8"/>
    <w:rsid w:val="002D7C2D"/>
    <w:rsid w:val="002D7F5C"/>
    <w:rsid w:val="002E13C2"/>
    <w:rsid w:val="002E4329"/>
    <w:rsid w:val="002F06F5"/>
    <w:rsid w:val="002F10C7"/>
    <w:rsid w:val="00316A81"/>
    <w:rsid w:val="003220B7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C41F7"/>
    <w:rsid w:val="003D06B9"/>
    <w:rsid w:val="00401B7C"/>
    <w:rsid w:val="004158C8"/>
    <w:rsid w:val="00424C5B"/>
    <w:rsid w:val="00426C3B"/>
    <w:rsid w:val="00427DA5"/>
    <w:rsid w:val="0044342B"/>
    <w:rsid w:val="00454D00"/>
    <w:rsid w:val="00480DF6"/>
    <w:rsid w:val="0048411A"/>
    <w:rsid w:val="004928BE"/>
    <w:rsid w:val="004A07CA"/>
    <w:rsid w:val="004C270E"/>
    <w:rsid w:val="004D7D48"/>
    <w:rsid w:val="004E21EE"/>
    <w:rsid w:val="004F2F75"/>
    <w:rsid w:val="004F5597"/>
    <w:rsid w:val="00501420"/>
    <w:rsid w:val="00520F4D"/>
    <w:rsid w:val="00527F41"/>
    <w:rsid w:val="005560E3"/>
    <w:rsid w:val="00563110"/>
    <w:rsid w:val="0056611B"/>
    <w:rsid w:val="00571C10"/>
    <w:rsid w:val="005943AB"/>
    <w:rsid w:val="00595CBB"/>
    <w:rsid w:val="00597444"/>
    <w:rsid w:val="005A60A4"/>
    <w:rsid w:val="005A6D43"/>
    <w:rsid w:val="005B0948"/>
    <w:rsid w:val="005C1498"/>
    <w:rsid w:val="005C5BE6"/>
    <w:rsid w:val="005D7431"/>
    <w:rsid w:val="005E3729"/>
    <w:rsid w:val="00604612"/>
    <w:rsid w:val="00610864"/>
    <w:rsid w:val="006303F0"/>
    <w:rsid w:val="0064182C"/>
    <w:rsid w:val="00661FD5"/>
    <w:rsid w:val="006865C8"/>
    <w:rsid w:val="00691FF2"/>
    <w:rsid w:val="006955F0"/>
    <w:rsid w:val="00697311"/>
    <w:rsid w:val="006B3380"/>
    <w:rsid w:val="006C6B8B"/>
    <w:rsid w:val="006D6311"/>
    <w:rsid w:val="006F4021"/>
    <w:rsid w:val="00700F37"/>
    <w:rsid w:val="00706DFA"/>
    <w:rsid w:val="00714D58"/>
    <w:rsid w:val="0074317F"/>
    <w:rsid w:val="00745EA5"/>
    <w:rsid w:val="00751ADD"/>
    <w:rsid w:val="00754BED"/>
    <w:rsid w:val="00762B41"/>
    <w:rsid w:val="00766E04"/>
    <w:rsid w:val="007778FA"/>
    <w:rsid w:val="0078025C"/>
    <w:rsid w:val="007960F5"/>
    <w:rsid w:val="007A2F5F"/>
    <w:rsid w:val="007B45A1"/>
    <w:rsid w:val="007B50CE"/>
    <w:rsid w:val="007B6EEB"/>
    <w:rsid w:val="007D328A"/>
    <w:rsid w:val="007D4499"/>
    <w:rsid w:val="007D5AF8"/>
    <w:rsid w:val="007E3792"/>
    <w:rsid w:val="00813028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C091F"/>
    <w:rsid w:val="008D20F9"/>
    <w:rsid w:val="008E2D88"/>
    <w:rsid w:val="008F33FD"/>
    <w:rsid w:val="0091799B"/>
    <w:rsid w:val="00932767"/>
    <w:rsid w:val="0095020F"/>
    <w:rsid w:val="00965921"/>
    <w:rsid w:val="00965963"/>
    <w:rsid w:val="00977800"/>
    <w:rsid w:val="00984010"/>
    <w:rsid w:val="00990B98"/>
    <w:rsid w:val="009B3359"/>
    <w:rsid w:val="009B60A3"/>
    <w:rsid w:val="009E0A98"/>
    <w:rsid w:val="009E1E1C"/>
    <w:rsid w:val="009E210C"/>
    <w:rsid w:val="009E2E0E"/>
    <w:rsid w:val="009E3C7E"/>
    <w:rsid w:val="009E4BD1"/>
    <w:rsid w:val="00A05313"/>
    <w:rsid w:val="00A05981"/>
    <w:rsid w:val="00A06E89"/>
    <w:rsid w:val="00A24D05"/>
    <w:rsid w:val="00A33022"/>
    <w:rsid w:val="00A3427D"/>
    <w:rsid w:val="00A40034"/>
    <w:rsid w:val="00A77842"/>
    <w:rsid w:val="00A84240"/>
    <w:rsid w:val="00A907AC"/>
    <w:rsid w:val="00AA584B"/>
    <w:rsid w:val="00AB2AB2"/>
    <w:rsid w:val="00AC150A"/>
    <w:rsid w:val="00AD297D"/>
    <w:rsid w:val="00AD33E3"/>
    <w:rsid w:val="00AD42A9"/>
    <w:rsid w:val="00AF2549"/>
    <w:rsid w:val="00B10954"/>
    <w:rsid w:val="00B172A3"/>
    <w:rsid w:val="00B23C29"/>
    <w:rsid w:val="00B6723B"/>
    <w:rsid w:val="00B8615F"/>
    <w:rsid w:val="00B86CE6"/>
    <w:rsid w:val="00B93885"/>
    <w:rsid w:val="00BA3027"/>
    <w:rsid w:val="00BE1CD3"/>
    <w:rsid w:val="00BE26C1"/>
    <w:rsid w:val="00C02536"/>
    <w:rsid w:val="00C05632"/>
    <w:rsid w:val="00C11264"/>
    <w:rsid w:val="00C22202"/>
    <w:rsid w:val="00C257FE"/>
    <w:rsid w:val="00C264BB"/>
    <w:rsid w:val="00C26E27"/>
    <w:rsid w:val="00C318F9"/>
    <w:rsid w:val="00C375D4"/>
    <w:rsid w:val="00C9235E"/>
    <w:rsid w:val="00CA2F31"/>
    <w:rsid w:val="00CB1325"/>
    <w:rsid w:val="00CB705B"/>
    <w:rsid w:val="00CC7DAD"/>
    <w:rsid w:val="00CD50B1"/>
    <w:rsid w:val="00CD6882"/>
    <w:rsid w:val="00CE1111"/>
    <w:rsid w:val="00CE7838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0BB3"/>
    <w:rsid w:val="00DA1395"/>
    <w:rsid w:val="00DA3F11"/>
    <w:rsid w:val="00DB18FB"/>
    <w:rsid w:val="00DB191F"/>
    <w:rsid w:val="00DB47A3"/>
    <w:rsid w:val="00DD18A1"/>
    <w:rsid w:val="00DD4069"/>
    <w:rsid w:val="00DE51C4"/>
    <w:rsid w:val="00DE5856"/>
    <w:rsid w:val="00DE6A56"/>
    <w:rsid w:val="00DF08E1"/>
    <w:rsid w:val="00E03BE6"/>
    <w:rsid w:val="00E14321"/>
    <w:rsid w:val="00E219CF"/>
    <w:rsid w:val="00E256AB"/>
    <w:rsid w:val="00E278B3"/>
    <w:rsid w:val="00E57919"/>
    <w:rsid w:val="00E632DF"/>
    <w:rsid w:val="00E7049C"/>
    <w:rsid w:val="00E72B72"/>
    <w:rsid w:val="00E82EA0"/>
    <w:rsid w:val="00E85B48"/>
    <w:rsid w:val="00E96BAE"/>
    <w:rsid w:val="00EA0939"/>
    <w:rsid w:val="00EA3C29"/>
    <w:rsid w:val="00ED1BFC"/>
    <w:rsid w:val="00EF3B11"/>
    <w:rsid w:val="00F07945"/>
    <w:rsid w:val="00F07CC6"/>
    <w:rsid w:val="00F166EF"/>
    <w:rsid w:val="00F271EE"/>
    <w:rsid w:val="00F43235"/>
    <w:rsid w:val="00F515F0"/>
    <w:rsid w:val="00F520F8"/>
    <w:rsid w:val="00F52EAF"/>
    <w:rsid w:val="00F64055"/>
    <w:rsid w:val="00F67472"/>
    <w:rsid w:val="00F8341E"/>
    <w:rsid w:val="00F90BB3"/>
    <w:rsid w:val="00FB2709"/>
    <w:rsid w:val="00FB277F"/>
    <w:rsid w:val="00FB4284"/>
    <w:rsid w:val="00FB56AA"/>
    <w:rsid w:val="00FD15A6"/>
    <w:rsid w:val="00FD19F5"/>
    <w:rsid w:val="00FD41A4"/>
    <w:rsid w:val="00FD4408"/>
    <w:rsid w:val="00FE24C0"/>
    <w:rsid w:val="00FE61C6"/>
    <w:rsid w:val="00FF37F1"/>
    <w:rsid w:val="00FF5860"/>
    <w:rsid w:val="215B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C5C5C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571C10"/>
    <w:rPr>
      <w:rFonts w:ascii="Arial" w:eastAsiaTheme="majorEastAsia" w:hAnsi="Arial" w:cs="Arial"/>
      <w:b/>
      <w:bCs/>
      <w:color w:val="717D87" w:themeColor="text2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customStyle="1" w:styleId="FOM">
    <w:name w:val="FOM"/>
    <w:uiPriority w:val="99"/>
    <w:rsid w:val="00391EF1"/>
    <w:pPr>
      <w:numPr>
        <w:numId w:val="1"/>
      </w:numPr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customStyle="1" w:styleId="TitelZchn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401B7C"/>
    <w:rPr>
      <w:rFonts w:asciiTheme="majorHAnsi" w:eastAsiaTheme="majorEastAsia" w:hAnsiTheme="majorHAnsi" w:cstheme="majorBidi"/>
      <w:i/>
      <w:iCs/>
      <w:color w:val="15122D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1B7C"/>
    <w:rPr>
      <w:rFonts w:asciiTheme="majorHAnsi" w:eastAsiaTheme="majorEastAsia" w:hAnsiTheme="majorHAnsi" w:cstheme="majorBidi"/>
      <w:i/>
      <w:iCs/>
      <w:color w:val="5C5C5C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1B7C"/>
    <w:rPr>
      <w:rFonts w:asciiTheme="majorHAnsi" w:eastAsiaTheme="majorEastAsia" w:hAnsiTheme="majorHAnsi" w:cstheme="majorBidi"/>
      <w:color w:val="5C5C5C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1B7C"/>
    <w:rPr>
      <w:rFonts w:asciiTheme="majorHAnsi" w:eastAsiaTheme="majorEastAsia" w:hAnsiTheme="majorHAnsi" w:cstheme="majorBidi"/>
      <w:i/>
      <w:iCs/>
      <w:color w:val="5C5C5C" w:themeColor="text1" w:themeTint="BF"/>
      <w:sz w:val="20"/>
      <w:szCs w:val="20"/>
    </w:rPr>
  </w:style>
  <w:style w:type="paragraph" w:customStyle="1" w:styleId="LA2Listenebene2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customStyle="1" w:styleId="LA3Listenabsatz3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customStyle="1" w:styleId="LA2Listenebene2Zchn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customStyle="1" w:styleId="LA1Listeabschnitt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customStyle="1" w:styleId="LA3Listenabsatz3Zchn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LA1Listeabschnitt1Zchn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customStyle="1" w:styleId="Abbildung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customStyle="1" w:styleId="AbbildungZchn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customStyle="1" w:styleId="TabelleKopfzeile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customStyle="1" w:styleId="TabelleKopfzeileZchn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customStyle="1" w:styleId="uKopfzeile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customStyle="1" w:styleId="uFuzeile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customStyle="1" w:styleId="uKopfzeileZchn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customStyle="1" w:styleId="GKopfzeile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customStyle="1" w:styleId="uFuzeileZchn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customStyle="1" w:styleId="UFuzeile0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customStyle="1" w:styleId="GKopfzeileZchn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customStyle="1" w:styleId="Randbereich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customStyle="1" w:styleId="UFuzeileZchn0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customStyle="1" w:styleId="RandbereichZchn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customStyle="1" w:styleId="Zitate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sz="8" w:space="0" w:color="CAC8D6" w:themeColor="accent2"/>
        <w:bottom w:val="single" w:sz="8" w:space="0" w:color="CAC8D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C8D6" w:themeColor="accent2"/>
          <w:left w:val="nil"/>
          <w:bottom w:val="single" w:sz="8" w:space="0" w:color="CAC8D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C8D6" w:themeColor="accent2"/>
          <w:left w:val="nil"/>
          <w:bottom w:val="single" w:sz="8" w:space="0" w:color="CAC8D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customStyle="1" w:styleId="ZitateZchn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customStyle="1" w:styleId="TabellenformatMEwi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sz="4" w:space="0" w:color="CAC8D6" w:themeColor="accent2"/>
        <w:left w:val="single" w:sz="4" w:space="0" w:color="CAC8D6" w:themeColor="accent2"/>
        <w:bottom w:val="single" w:sz="4" w:space="0" w:color="CAC8D6" w:themeColor="accent2"/>
        <w:right w:val="single" w:sz="4" w:space="0" w:color="CAC8D6" w:themeColor="accent2"/>
        <w:insideH w:val="single" w:sz="4" w:space="0" w:color="CAC8D6" w:themeColor="accent2"/>
        <w:insideV w:val="single" w:sz="4" w:space="0" w:color="CAC8D6" w:themeColor="accent2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sz="4" w:space="0" w:color="717D87"/>
          <w:bottom w:val="single" w:sz="4" w:space="0" w:color="717D87"/>
        </w:tcBorders>
      </w:tcPr>
    </w:tblStylePr>
    <w:tblStylePr w:type="lastRow">
      <w:tblPr/>
      <w:tcPr>
        <w:tcBorders>
          <w:bottom w:val="single" w:sz="4" w:space="0" w:color="717D87"/>
        </w:tcBorders>
        <w:shd w:val="clear" w:color="auto" w:fill="auto"/>
      </w:tcPr>
    </w:tblStylePr>
    <w:tblStylePr w:type="firstCol">
      <w:rPr>
        <w:b w:val="0"/>
      </w:rPr>
    </w:tblStylePr>
  </w:style>
  <w:style w:type="paragraph" w:customStyle="1" w:styleId="Beispiel">
    <w:name w:val="Beispiel"/>
    <w:basedOn w:val="Standard"/>
    <w:link w:val="BeispielZchn"/>
    <w:qFormat/>
    <w:rsid w:val="00F271EE"/>
    <w:pPr>
      <w:pBdr>
        <w:top w:val="single" w:sz="8" w:space="1" w:color="717D87" w:themeColor="text2"/>
        <w:left w:val="single" w:sz="8" w:space="4" w:color="717D87" w:themeColor="text2"/>
        <w:bottom w:val="single" w:sz="8" w:space="1" w:color="717D87" w:themeColor="text2"/>
        <w:right w:val="single" w:sz="8" w:space="4" w:color="717D87" w:themeColor="text2"/>
      </w:pBdr>
      <w:shd w:val="clear" w:color="auto" w:fill="CAC8D6" w:themeFill="accent2"/>
    </w:pPr>
  </w:style>
  <w:style w:type="paragraph" w:customStyle="1" w:styleId="Regel">
    <w:name w:val="Regel"/>
    <w:basedOn w:val="Beispiel"/>
    <w:link w:val="RegelZchn"/>
    <w:qFormat/>
    <w:rsid w:val="00F271EE"/>
    <w:pPr>
      <w:pBdr>
        <w:top w:val="single" w:sz="8" w:space="1" w:color="A10010" w:themeColor="accent3"/>
        <w:left w:val="single" w:sz="8" w:space="4" w:color="A10010" w:themeColor="accent3"/>
        <w:bottom w:val="single" w:sz="8" w:space="1" w:color="A10010" w:themeColor="accent3"/>
        <w:right w:val="single" w:sz="8" w:space="4" w:color="A10010" w:themeColor="accent3"/>
      </w:pBdr>
      <w:shd w:val="clear" w:color="auto" w:fill="auto"/>
    </w:pPr>
  </w:style>
  <w:style w:type="character" w:customStyle="1" w:styleId="BeispielZchn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customStyle="1" w:styleId="Default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RegelZchn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customStyle="1" w:styleId="Literatur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customStyle="1" w:styleId="LiteraturZchn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63110"/>
    <w:rPr>
      <w:rFonts w:ascii="Arial" w:eastAsia="Times New Roman" w:hAnsi="Arial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eastAsiaTheme="minorHAnsi" w:cs="Arial"/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72B72"/>
    <w:rPr>
      <w:rFonts w:ascii="Arial" w:eastAsia="Times New Roman" w:hAnsi="Arial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sz="4" w:space="0" w:color="DFDDE6" w:themeColor="accent2" w:themeTint="99"/>
        <w:left w:val="single" w:sz="4" w:space="0" w:color="DFDDE6" w:themeColor="accent2" w:themeTint="99"/>
        <w:bottom w:val="single" w:sz="4" w:space="0" w:color="DFDDE6" w:themeColor="accent2" w:themeTint="99"/>
        <w:right w:val="single" w:sz="4" w:space="0" w:color="DFDDE6" w:themeColor="accent2" w:themeTint="99"/>
        <w:insideH w:val="single" w:sz="4" w:space="0" w:color="DFDDE6" w:themeColor="accent2" w:themeTint="99"/>
        <w:insideV w:val="single" w:sz="4" w:space="0" w:color="DFDDE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C8D6" w:themeColor="accent2"/>
          <w:left w:val="single" w:sz="4" w:space="0" w:color="CAC8D6" w:themeColor="accent2"/>
          <w:bottom w:val="single" w:sz="4" w:space="0" w:color="CAC8D6" w:themeColor="accent2"/>
          <w:right w:val="single" w:sz="4" w:space="0" w:color="CAC8D6" w:themeColor="accent2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sz="4" w:space="0" w:color="CAC8D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sz="2" w:space="0" w:color="DFDDE6" w:themeColor="accent2" w:themeTint="99"/>
        <w:bottom w:val="single" w:sz="2" w:space="0" w:color="DFDDE6" w:themeColor="accent2" w:themeTint="99"/>
        <w:insideH w:val="single" w:sz="2" w:space="0" w:color="DFDDE6" w:themeColor="accent2" w:themeTint="99"/>
        <w:insideV w:val="single" w:sz="2" w:space="0" w:color="DFDDE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DDE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DDE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sz="4" w:space="0" w:color="DFDDE6" w:themeColor="accent2" w:themeTint="99"/>
        <w:left w:val="single" w:sz="4" w:space="0" w:color="DFDDE6" w:themeColor="accent2" w:themeTint="99"/>
        <w:bottom w:val="single" w:sz="4" w:space="0" w:color="DFDDE6" w:themeColor="accent2" w:themeTint="99"/>
        <w:right w:val="single" w:sz="4" w:space="0" w:color="DFDDE6" w:themeColor="accent2" w:themeTint="99"/>
        <w:insideH w:val="single" w:sz="4" w:space="0" w:color="DFDDE6" w:themeColor="accent2" w:themeTint="99"/>
        <w:insideV w:val="single" w:sz="4" w:space="0" w:color="DFDDE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sz="4" w:space="0" w:color="DFDDE6" w:themeColor="accent2" w:themeTint="99"/>
        </w:tcBorders>
      </w:tcPr>
    </w:tblStylePr>
    <w:tblStylePr w:type="nwCell">
      <w:tblPr/>
      <w:tcPr>
        <w:tcBorders>
          <w:bottom w:val="single" w:sz="4" w:space="0" w:color="DFDDE6" w:themeColor="accent2" w:themeTint="99"/>
        </w:tcBorders>
      </w:tcPr>
    </w:tblStylePr>
    <w:tblStylePr w:type="seCell">
      <w:tblPr/>
      <w:tcPr>
        <w:tcBorders>
          <w:top w:val="single" w:sz="4" w:space="0" w:color="DFDDE6" w:themeColor="accent2" w:themeTint="99"/>
        </w:tcBorders>
      </w:tcPr>
    </w:tblStylePr>
    <w:tblStylePr w:type="swCell">
      <w:tblPr/>
      <w:tcPr>
        <w:tcBorders>
          <w:top w:val="single" w:sz="4" w:space="0" w:color="DFDDE6" w:themeColor="accent2" w:themeTint="99"/>
        </w:tcBorders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FF5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6ECE74-829B-452E-BF01-E7CF9E7D17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96209-83fb-405f-a5d1-5d34872e0059"/>
    <ds:schemaRef ds:uri="d4172eb4-1b7d-455f-a6c2-f55592d8a5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F55CD9-BC13-4179-A883-796A409D2A2A}">
  <ds:schemaRefs>
    <ds:schemaRef ds:uri="http://purl.org/dc/dcmitype/"/>
    <ds:schemaRef ds:uri="d4172eb4-1b7d-455f-a6c2-f55592d8a578"/>
    <ds:schemaRef ds:uri="http://schemas.microsoft.com/office/2006/metadata/properties"/>
    <ds:schemaRef ds:uri="12696209-83fb-405f-a5d1-5d34872e0059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Projektsteckbrief_Vorlage_BCW-Design_2019-07-02</Template>
  <TotalTime>0</TotalTime>
  <Pages>3</Pages>
  <Words>297</Words>
  <Characters>2464</Characters>
  <Application>Microsoft Office Word</Application>
  <DocSecurity>0</DocSecurity>
  <Lines>189</Lines>
  <Paragraphs>89</Paragraphs>
  <ScaleCrop>false</ScaleCrop>
  <Company>BCW gGmbH</Company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WISSENSCHAFTLICHE METHODIK</dc:title>
  <dc:subject/>
  <dc:creator>Flor, Julia Eva</dc:creator>
  <cp:keywords/>
  <dc:description/>
  <cp:lastModifiedBy>Flor, Julia Eva</cp:lastModifiedBy>
  <cp:revision>10</cp:revision>
  <cp:lastPrinted>2018-08-31T08:07:00Z</cp:lastPrinted>
  <dcterms:created xsi:type="dcterms:W3CDTF">2026-03-05T10:57:00Z</dcterms:created>
  <dcterms:modified xsi:type="dcterms:W3CDTF">2026-03-09T08:34:00Z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