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6E7563CE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FF37F1" w:rsidR="00246C7C" w:rsidP="6E7563CE" w:rsidRDefault="00246C7C" w14:paraId="67765110" w14:textId="4633C6B3">
            <w:pPr>
              <w:pStyle w:val="Standard"/>
              <w:spacing w:line="276" w:lineRule="auto"/>
              <w:jc w:val="left"/>
            </w:pPr>
            <w:r w:rsidRPr="6E7563CE" w:rsidR="27EC7B48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>Forschungseinrichtungen - Leistungsfähigkeit &amp; fachliche Passung</w:t>
            </w:r>
          </w:p>
        </w:tc>
      </w:tr>
      <w:tr w:rsidRPr="00F52EAF" w:rsidR="00D15BF2" w:rsidTr="6E7563CE" w14:paraId="342AB9C2" w14:textId="77777777">
        <w:trPr>
          <w:trHeight w:val="20"/>
        </w:trPr>
        <w:tc>
          <w:tcPr>
            <w:tcW w:w="3823" w:type="dxa"/>
            <w:tcMar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4961" w:type="dxa"/>
            <w:tcMar/>
          </w:tcPr>
          <w:p w:rsidRPr="00595CBB" w:rsidR="00D15BF2" w:rsidP="00CB705B" w:rsidRDefault="00D15BF2" w14:paraId="74567746" w14:textId="4135C0A1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6E7563CE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6E7563CE" w:rsidRDefault="00246C7C" w14:paraId="36B3122C" w14:textId="7E6ED78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E7563CE" w:rsidR="5A39E7B1">
              <w:rPr>
                <w:sz w:val="18"/>
                <w:szCs w:val="18"/>
              </w:rPr>
              <w:t>/</w:t>
            </w:r>
          </w:p>
        </w:tc>
      </w:tr>
      <w:tr w:rsidRPr="00F52EAF" w:rsidR="002A5010" w:rsidTr="6E7563CE" w14:paraId="576677CF" w14:textId="77777777">
        <w:trPr>
          <w:trHeight w:val="20"/>
        </w:trPr>
        <w:tc>
          <w:tcPr>
            <w:tcW w:w="3823" w:type="dxa"/>
            <w:tcMar/>
          </w:tcPr>
          <w:p w:rsidRPr="000236D3" w:rsidR="005E3729" w:rsidP="00CB705B" w:rsidRDefault="001C2837" w14:paraId="55228BB1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0236D3">
              <w:rPr>
                <w:color w:val="2B245B" w:themeColor="accent1"/>
                <w:sz w:val="18"/>
              </w:rPr>
              <w:t xml:space="preserve">Ggf. </w:t>
            </w:r>
            <w:r w:rsidRPr="000236D3" w:rsidR="00597444">
              <w:rPr>
                <w:color w:val="2B245B" w:themeColor="accent1"/>
                <w:sz w:val="18"/>
              </w:rPr>
              <w:t>Anforderungsmanager/-in</w:t>
            </w:r>
            <w:r w:rsidRPr="000236D3">
              <w:rPr>
                <w:color w:val="2B245B" w:themeColor="accent1"/>
                <w:sz w:val="18"/>
              </w:rPr>
              <w:t xml:space="preserve"> </w:t>
            </w:r>
          </w:p>
          <w:p w:rsidRPr="005E3729" w:rsidR="002A5010" w:rsidP="00CB705B" w:rsidRDefault="001C2837" w14:paraId="6CA7258D" w14:textId="53C8B05C">
            <w:pPr>
              <w:spacing w:line="276" w:lineRule="auto"/>
              <w:jc w:val="left"/>
              <w:rPr>
                <w:color w:val="2B245B" w:themeColor="accent1"/>
                <w:sz w:val="14"/>
                <w:szCs w:val="14"/>
              </w:rPr>
            </w:pPr>
            <w:r w:rsidRPr="000236D3">
              <w:rPr>
                <w:color w:val="717D87" w:themeColor="text2"/>
                <w:sz w:val="14"/>
              </w:rPr>
              <w:t>(</w:t>
            </w:r>
            <w:r w:rsidRPr="000236D3" w:rsidR="002F10C7">
              <w:rPr>
                <w:color w:val="717D87" w:themeColor="text2"/>
                <w:sz w:val="14"/>
              </w:rPr>
              <w:t>wenn IT-Systeme betroffen sind)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A5010" w:rsidP="6E7563CE" w:rsidRDefault="002A5010" w14:paraId="63588EAD" w14:textId="1ED77B25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E7563CE" w:rsidR="3F69F053">
              <w:rPr>
                <w:sz w:val="18"/>
                <w:szCs w:val="18"/>
              </w:rPr>
              <w:t>/</w:t>
            </w:r>
          </w:p>
        </w:tc>
      </w:tr>
      <w:tr w:rsidRPr="00F52EAF" w:rsidR="006C6B8B" w:rsidTr="6E7563CE" w14:paraId="3F0FCF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6C6B8B" w:rsidP="6E7563CE" w:rsidRDefault="006C6B8B" w14:paraId="143BF6B9" w14:textId="4F42815C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E7563CE" w:rsidR="6201C728">
              <w:rPr>
                <w:sz w:val="18"/>
                <w:szCs w:val="18"/>
              </w:rPr>
              <w:t>Prof. Heupel</w:t>
            </w:r>
          </w:p>
          <w:p w:rsidRPr="00595CBB" w:rsidR="006C6B8B" w:rsidP="6E7563CE" w:rsidRDefault="006C6B8B" w14:paraId="0E932C1B" w14:textId="0EDAD69D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E7563CE" w:rsidR="6201C728">
              <w:rPr>
                <w:sz w:val="18"/>
                <w:szCs w:val="18"/>
              </w:rPr>
              <w:t>Hr. Hohoff</w:t>
            </w:r>
          </w:p>
        </w:tc>
      </w:tr>
      <w:tr w:rsidRPr="00F52EAF" w:rsidR="00D15BF2" w:rsidTr="6E7563CE" w14:paraId="45307832" w14:textId="77777777">
        <w:trPr>
          <w:trHeight w:val="20"/>
        </w:trPr>
        <w:tc>
          <w:tcPr>
            <w:tcW w:w="3823" w:type="dxa"/>
            <w:tcMar/>
          </w:tcPr>
          <w:p w:rsidRPr="00CB705B" w:rsidR="00D15BF2" w:rsidP="00595CBB" w:rsidRDefault="006C6B8B" w14:paraId="66C377E5" w14:textId="320AAD31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</w:t>
            </w:r>
            <w:r w:rsidR="00FB4284">
              <w:rPr>
                <w:color w:val="2B245B" w:themeColor="accent1"/>
                <w:sz w:val="18"/>
              </w:rPr>
              <w:t>-/Projekt</w:t>
            </w:r>
            <w:r>
              <w:rPr>
                <w:color w:val="2B245B" w:themeColor="accent1"/>
                <w:sz w:val="18"/>
              </w:rPr>
              <w:t>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tcW w:w="4961" w:type="dxa"/>
            <w:tcMar/>
          </w:tcPr>
          <w:p w:rsidRPr="00595CBB" w:rsidR="00D15BF2" w:rsidP="00CB705B" w:rsidRDefault="00D15BF2" w14:paraId="73DB7550" w14:textId="20543A6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246C7C" w:rsidTr="6E7563CE" w14:paraId="5407F5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6E7563CE" w:rsidRDefault="00246C7C" w14:paraId="6F3EB739" w14:textId="560566C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E7563CE" w:rsidR="59004748">
              <w:rPr>
                <w:sz w:val="18"/>
                <w:szCs w:val="18"/>
              </w:rPr>
              <w:t>Forschung</w:t>
            </w:r>
          </w:p>
        </w:tc>
      </w:tr>
      <w:tr w:rsidRPr="00F52EAF" w:rsidR="00F52EAF" w:rsidTr="6E7563CE" w14:paraId="1C173E08" w14:textId="77777777">
        <w:trPr>
          <w:trHeight w:val="20"/>
        </w:trPr>
        <w:tc>
          <w:tcPr>
            <w:tcW w:w="3823" w:type="dxa"/>
            <w:tcMar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>klein | mittel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tcW w:w="4961" w:type="dxa"/>
            <w:tcMar/>
          </w:tcPr>
          <w:p w:rsidRPr="00595CBB" w:rsidR="00F52EAF" w:rsidP="00CB705B" w:rsidRDefault="00F52EAF" w14:paraId="114841F6" w14:textId="26DACFD8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FF5860" w:rsidTr="6E7563CE" w14:paraId="15587A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A05981" w:rsidR="00FF5860" w:rsidP="00C257FE" w:rsidRDefault="00FF5860" w14:paraId="02E24E0A" w14:textId="20EC9E6B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Vision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="00FF5860" w:rsidP="6E7563CE" w:rsidRDefault="00FF5860" w14:paraId="3ED891A7" w14:textId="216285F8">
            <w:pPr>
              <w:pStyle w:val="Standard"/>
              <w:spacing w:line="276" w:lineRule="auto"/>
              <w:jc w:val="left"/>
            </w:pPr>
            <w:r w:rsidRPr="6E7563CE" w:rsidR="7368CC76">
              <w:rPr>
                <w:rFonts w:ascii="Arial" w:hAnsi="Arial" w:eastAsia="Arial" w:cs="Arial"/>
                <w:noProof w:val="0"/>
                <w:sz w:val="18"/>
                <w:szCs w:val="18"/>
                <w:lang w:val="de-DE"/>
              </w:rPr>
              <w:t>Evaluation und Weiterentwicklung der Institute &amp; KompetenzCentren.</w:t>
            </w:r>
          </w:p>
        </w:tc>
      </w:tr>
      <w:tr w:rsidRPr="00F52EAF" w:rsidR="00853A60" w:rsidTr="6E7563CE" w14:paraId="61685BBE" w14:textId="77777777">
        <w:tc>
          <w:tcPr>
            <w:tcW w:w="3823" w:type="dxa"/>
            <w:tcMar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tcW w:w="4954" w:type="dxa"/>
            <w:tcMar/>
          </w:tcPr>
          <w:p w:rsidRPr="009E210C" w:rsidR="00853A60" w:rsidP="00F62FEC" w:rsidRDefault="00853A60" w14:paraId="2FDD8C9E" w14:textId="3493734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6E7563CE" w14:paraId="28367F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tcW w:w="4954" w:type="dxa"/>
            <w:tcMar/>
          </w:tcPr>
          <w:p w:rsidRPr="009E210C" w:rsidR="00853A60" w:rsidP="00F62FEC" w:rsidRDefault="00B8615F" w14:paraId="0A1023B5" w14:textId="17BA32A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853A60" w:rsidTr="6E7563CE" w14:paraId="198889F6" w14:textId="77777777">
        <w:tc>
          <w:tcPr>
            <w:tcW w:w="3823" w:type="dxa"/>
            <w:tcMar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tcW w:w="4954" w:type="dxa"/>
            <w:tcMar/>
          </w:tcPr>
          <w:p w:rsidRPr="009E210C" w:rsidR="00853A60" w:rsidP="00F62FEC" w:rsidRDefault="00B8615F" w14:paraId="4AAAE7B9" w14:textId="5D35EB8F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br/>
            </w:r>
          </w:p>
        </w:tc>
      </w:tr>
      <w:tr w:rsidRPr="00F52EAF" w:rsidR="00DE51C4" w:rsidTr="6E7563CE" w14:paraId="789AE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tcW w:w="4954" w:type="dxa"/>
            <w:tcMar/>
          </w:tcPr>
          <w:p w:rsidRPr="009E210C" w:rsidR="00DE51C4" w:rsidP="00F62FEC" w:rsidRDefault="00DE51C4" w14:paraId="6BBE24E9" w14:textId="789AC44F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A05981" w:rsidTr="6E7563CE" w14:paraId="7CF9B9BC" w14:textId="77777777">
        <w:tc>
          <w:tcPr>
            <w:tcW w:w="3823" w:type="dxa"/>
            <w:tcMar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tcW w:w="4954" w:type="dxa"/>
            <w:tcMar/>
          </w:tcPr>
          <w:p w:rsidRPr="009E210C" w:rsidR="00A05981" w:rsidP="00F62FEC" w:rsidRDefault="00A05981" w14:paraId="6CF7E42E" w14:textId="6469F219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6E7563CE" w14:paraId="4139CE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823" w:type="dxa"/>
            <w:tcMar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tcW w:w="4954" w:type="dxa"/>
            <w:tcMar/>
          </w:tcPr>
          <w:p w:rsidRPr="009E210C" w:rsidR="00853A60" w:rsidP="00F62FEC" w:rsidRDefault="00853A60" w14:paraId="190DCB37" w14:textId="4F799C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853A60" w:rsidTr="6E7563CE" w14:paraId="3157D5FB" w14:textId="77777777">
        <w:tc>
          <w:tcPr>
            <w:tcW w:w="3823" w:type="dxa"/>
            <w:tcMar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tcW w:w="4954" w:type="dxa"/>
            <w:tcMar/>
          </w:tcPr>
          <w:p w:rsidRPr="009E210C" w:rsidR="00853A60" w:rsidP="00F62FEC" w:rsidRDefault="00853A60" w14:paraId="3A56DC8D" w14:textId="0771BD70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="00CD50B1" w:rsidP="00CD50B1" w:rsidRDefault="006C6B8B" w14:paraId="77A9795D" w14:textId="299B4F7C">
      <w:pPr>
        <w:rPr>
          <w:color w:val="717D87" w:themeColor="text2"/>
          <w:sz w:val="18"/>
        </w:rPr>
      </w:pPr>
      <w:r w:rsidRPr="6E7563CE" w:rsidR="006C6B8B">
        <w:rPr>
          <w:color w:val="717D87" w:themeColor="text2" w:themeTint="FF" w:themeShade="FF"/>
          <w:sz w:val="18"/>
          <w:szCs w:val="18"/>
        </w:rPr>
        <w:t>Welcher strategische Prozess ist hauptsächlich betroffen?</w:t>
      </w:r>
      <w:r w:rsidRPr="6E7563CE" w:rsidR="008F33FD">
        <w:rPr>
          <w:color w:val="717D87" w:themeColor="text2" w:themeTint="FF" w:themeShade="FF"/>
          <w:sz w:val="18"/>
          <w:szCs w:val="18"/>
        </w:rPr>
        <w:t xml:space="preserve"> Hier bitte Visualisierung einfügen. </w:t>
      </w:r>
    </w:p>
    <w:p w:rsidR="52B2B26F" w:rsidP="6E7563CE" w:rsidRDefault="52B2B26F" w14:paraId="246A93B7" w14:textId="663C8944">
      <w:pPr>
        <w:rPr>
          <w:color w:val="717D87" w:themeColor="text2" w:themeTint="FF" w:themeShade="FF"/>
          <w:sz w:val="18"/>
          <w:szCs w:val="18"/>
        </w:rPr>
      </w:pPr>
      <w:r w:rsidRPr="6E7563CE" w:rsidR="52B2B26F">
        <w:rPr>
          <w:color w:val="717D87" w:themeColor="text2" w:themeTint="FF" w:themeShade="FF"/>
          <w:sz w:val="18"/>
          <w:szCs w:val="18"/>
        </w:rPr>
        <w:t>-&gt; folgt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00D73302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tcW w:w="2176" w:type="pct"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00D73302" w14:paraId="43B2B4CA" w14:textId="77777777">
        <w:tc>
          <w:tcPr>
            <w:tcW w:w="1855" w:type="pct"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379DB2E0" w14:textId="502EB84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37E412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tcW w:w="969" w:type="pct"/>
          </w:tcPr>
          <w:p w:rsidRPr="009E210C" w:rsidR="00853A60" w:rsidP="00F62FEC" w:rsidRDefault="00853A60" w14:paraId="1C57D5CB" w14:textId="00F6EF5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0B19FEA" w14:textId="2B5F456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54DE3684" w14:textId="77777777">
        <w:tc>
          <w:tcPr>
            <w:tcW w:w="1855" w:type="pct"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697F3335" w14:textId="507D471D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FDC6367" w14:textId="1C49A64B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tcW w:w="969" w:type="pct"/>
          </w:tcPr>
          <w:p w:rsidRPr="009E210C" w:rsidR="00853A60" w:rsidP="00F62FEC" w:rsidRDefault="00853A60" w14:paraId="025D529C" w14:textId="2907F0FF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5136D47B" w14:textId="711E0DE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4DD90C50" w14:textId="77777777">
        <w:tc>
          <w:tcPr>
            <w:tcW w:w="1855" w:type="pct"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50A56B8E" w14:textId="2FEE0E3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751BFD80" w14:textId="30B5223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tcW w:w="969" w:type="pct"/>
          </w:tcPr>
          <w:p w:rsidRPr="009E210C" w:rsidR="00853A60" w:rsidP="00F62FEC" w:rsidRDefault="00853A60" w14:paraId="68421D2F" w14:textId="5AA522D5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00D73302" w14:paraId="7381935C" w14:textId="77777777">
        <w:tc>
          <w:tcPr>
            <w:tcW w:w="1855" w:type="pct"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tcW w:w="969" w:type="pct"/>
          </w:tcPr>
          <w:p w:rsidRPr="009E210C" w:rsidR="00853A60" w:rsidP="00F62FEC" w:rsidRDefault="00853A60" w14:paraId="73AE9FA6" w14:textId="17AB273A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53A60" w:rsidP="00F62FEC" w:rsidRDefault="00853A60" w14:paraId="0D2F8803" w14:textId="0C363C12">
            <w:pPr>
              <w:spacing w:line="276" w:lineRule="auto"/>
              <w:rPr>
                <w:sz w:val="18"/>
              </w:rPr>
            </w:pP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00DC1AD8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00DC1AD8" w14:paraId="1A36609A" w14:textId="77777777">
        <w:tc>
          <w:tcPr>
            <w:tcW w:w="1855" w:type="pct"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:rsidRPr="009E210C" w:rsidR="008F33FD" w:rsidP="00DC1AD8" w:rsidRDefault="008F33FD" w14:paraId="167BE53A" w14:textId="1C0CA7C0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A159D0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:rsidRPr="009E210C" w:rsidR="008F33FD" w:rsidP="00DC1AD8" w:rsidRDefault="008F33FD" w14:paraId="5972DAE5" w14:textId="2C8C35C3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6445A43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4D854234" w14:textId="77777777">
        <w:tc>
          <w:tcPr>
            <w:tcW w:w="1855" w:type="pct"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:rsidRPr="009E210C" w:rsidR="008F33FD" w:rsidP="00DC1AD8" w:rsidRDefault="008F33FD" w14:paraId="4F5359A7" w14:textId="19F7387C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BA329BE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:rsidRPr="009E210C" w:rsidR="008F33FD" w:rsidP="00DC1AD8" w:rsidRDefault="008F33FD" w14:paraId="1BB636E7" w14:textId="3C3E9AD4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3864EE3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5A5D76C9" w14:textId="77777777">
        <w:tc>
          <w:tcPr>
            <w:tcW w:w="1855" w:type="pct"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:rsidRPr="009E210C" w:rsidR="008F33FD" w:rsidP="00DC1AD8" w:rsidRDefault="008F33FD" w14:paraId="741FED40" w14:textId="48C6902E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07DD930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:rsidRPr="009E210C" w:rsidR="008F33FD" w:rsidP="00DC1AD8" w:rsidRDefault="008F33FD" w14:paraId="138DEAC7" w14:textId="04961466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6749AE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FF5860" w:rsidP="00FF5860" w:rsidRDefault="00FF5860" w14:paraId="34302F1C" w14:textId="77777777">
      <w:pPr>
        <w:pStyle w:val="berschrift2"/>
      </w:pPr>
      <w:r>
        <w:t>Status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FF5860" w:rsidTr="6E7563CE" w14:paraId="14A9C9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="00FF5860" w:rsidP="0085288F" w:rsidRDefault="00FF5860" w14:paraId="378C0623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Start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6E7563CE" w:rsidRDefault="00FF5860" w14:paraId="11D432B3" w14:textId="547EA462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E7563CE" w:rsidR="6A69196D">
              <w:rPr>
                <w:sz w:val="18"/>
                <w:szCs w:val="18"/>
              </w:rPr>
              <w:t>01.01.2025</w:t>
            </w:r>
          </w:p>
        </w:tc>
      </w:tr>
      <w:tr w:rsidRPr="00F52EAF" w:rsidR="00FF5860" w:rsidTr="6E7563CE" w14:paraId="234619D9" w14:textId="77777777">
        <w:trPr>
          <w:trHeight w:val="20"/>
        </w:trPr>
        <w:tc>
          <w:tcPr>
            <w:tcW w:w="3823" w:type="dxa"/>
            <w:tcMar/>
          </w:tcPr>
          <w:p w:rsidRPr="00CB705B" w:rsidR="00FF5860" w:rsidP="0085288F" w:rsidRDefault="00FF5860" w14:paraId="50A52B57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Gesamtstatus </w:t>
            </w:r>
          </w:p>
        </w:tc>
        <w:tc>
          <w:tcPr>
            <w:tcW w:w="4961" w:type="dxa"/>
            <w:tcMar/>
          </w:tcPr>
          <w:p w:rsidR="00FF5860" w:rsidP="0085288F" w:rsidRDefault="00FF5860" w14:paraId="6B7C86A3" w14:textId="5D7A3E65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FF5860" w:rsidTr="6E7563CE" w14:paraId="00729C3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823" w:type="dxa"/>
            <w:tcMar/>
          </w:tcPr>
          <w:p w:rsidR="00FF5860" w:rsidP="0085288F" w:rsidRDefault="00FF5860" w14:paraId="535A4C68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Status Steckbrief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6E7563CE" w:rsidRDefault="00FF5860" w14:paraId="4A3222EC" w14:textId="3EF2D86C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E7563CE" w:rsidR="0595B20C">
              <w:rPr>
                <w:sz w:val="18"/>
                <w:szCs w:val="18"/>
              </w:rPr>
              <w:t>Rahmendaten hinterlegt</w:t>
            </w:r>
          </w:p>
        </w:tc>
      </w:tr>
      <w:tr w:rsidRPr="00F52EAF" w:rsidR="00FF5860" w:rsidTr="6E7563CE" w14:paraId="0EA273BB" w14:textId="77777777">
        <w:trPr>
          <w:trHeight w:val="20"/>
        </w:trPr>
        <w:tc>
          <w:tcPr>
            <w:tcW w:w="3823" w:type="dxa"/>
            <w:tcMar/>
          </w:tcPr>
          <w:p w:rsidR="00FF5860" w:rsidP="0085288F" w:rsidRDefault="00FF5860" w14:paraId="47DFB3B6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Teil des Hochschulentwicklungsplans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="00FF5860" w:rsidP="6E7563CE" w:rsidRDefault="00FF5860" w14:paraId="6BFE1CC4" w14:textId="6AB9773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6E7563CE" w:rsidR="7D310A0A">
              <w:rPr>
                <w:sz w:val="18"/>
                <w:szCs w:val="18"/>
              </w:rPr>
              <w:t>ja</w:t>
            </w:r>
          </w:p>
        </w:tc>
      </w:tr>
    </w:tbl>
    <w:p w:rsidRPr="00BA0C2C" w:rsidR="00FF5860" w:rsidP="00FF5860" w:rsidRDefault="00FF5860" w14:paraId="093E8F66" w14:textId="77777777"/>
    <w:p w:rsidR="00FF5860" w:rsidP="00FF5860" w:rsidRDefault="00FF5860" w14:paraId="400FF3F4" w14:textId="77777777">
      <w:pPr>
        <w:pStyle w:val="berschrift2"/>
        <w:numPr>
          <w:ilvl w:val="0"/>
          <w:numId w:val="0"/>
        </w:numPr>
        <w:spacing w:after="0"/>
      </w:pPr>
    </w:p>
    <w:p w:rsidRPr="000309CD" w:rsidR="00FF5860" w:rsidP="00FF5860" w:rsidRDefault="00FF5860" w14:paraId="3F0E9E73" w14:textId="77777777">
      <w:pPr>
        <w:pStyle w:val="berschrift2"/>
      </w:pPr>
      <w:r>
        <w:t>Änderungshistorie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FF5860" w:rsidTr="6E7563CE" w14:paraId="6606016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25" w:type="dxa"/>
            <w:tcMar/>
          </w:tcPr>
          <w:p w:rsidR="00FF5860" w:rsidP="0085288F" w:rsidRDefault="00FF5860" w14:paraId="2EE16E35" w14:textId="77777777">
            <w:pPr>
              <w:spacing w:line="276" w:lineRule="auto"/>
              <w:contextualSpacing w:val="0"/>
              <w:jc w:val="left"/>
            </w:pPr>
            <w:r>
              <w:t xml:space="preserve">Datum </w:t>
            </w:r>
          </w:p>
        </w:tc>
        <w:tc>
          <w:tcPr>
            <w:tcW w:w="2926" w:type="dxa"/>
            <w:tcMar/>
          </w:tcPr>
          <w:p w:rsidR="00FF5860" w:rsidP="0085288F" w:rsidRDefault="00FF5860" w14:paraId="194DA539" w14:textId="77777777">
            <w:pPr>
              <w:spacing w:line="276" w:lineRule="auto"/>
              <w:contextualSpacing w:val="0"/>
              <w:jc w:val="left"/>
            </w:pPr>
            <w:r>
              <w:t>Änderungen</w:t>
            </w:r>
          </w:p>
        </w:tc>
        <w:tc>
          <w:tcPr>
            <w:tcW w:w="2926" w:type="dxa"/>
            <w:tcMar/>
          </w:tcPr>
          <w:p w:rsidR="00FF5860" w:rsidP="0085288F" w:rsidRDefault="00FF5860" w14:paraId="52C83780" w14:textId="77777777">
            <w:pPr>
              <w:spacing w:line="276" w:lineRule="auto"/>
              <w:contextualSpacing w:val="0"/>
              <w:jc w:val="left"/>
            </w:pPr>
            <w:r>
              <w:t>Geändert durch</w:t>
            </w:r>
          </w:p>
        </w:tc>
      </w:tr>
      <w:tr w:rsidR="00FF5860" w:rsidTr="6E7563CE" w14:paraId="689F2A21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5" w:type="dxa"/>
            <w:tcMar/>
          </w:tcPr>
          <w:p w:rsidR="00FF5860" w:rsidP="0085288F" w:rsidRDefault="00FF5860" w14:paraId="0F7035A5" w14:textId="1153F3C5">
            <w:pPr>
              <w:spacing w:line="276" w:lineRule="auto"/>
              <w:contextualSpacing w:val="0"/>
              <w:jc w:val="left"/>
            </w:pPr>
            <w:r w:rsidR="6FDDF4CB">
              <w:rPr/>
              <w:t>09.03.2026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6" w:type="dxa"/>
            <w:tcMar/>
          </w:tcPr>
          <w:p w:rsidR="00FF5860" w:rsidP="0085288F" w:rsidRDefault="00FF5860" w14:paraId="5EC6A606" w14:textId="4A1DB6DC">
            <w:pPr>
              <w:spacing w:line="276" w:lineRule="auto"/>
              <w:contextualSpacing w:val="0"/>
              <w:jc w:val="left"/>
            </w:pPr>
            <w:r w:rsidR="6FDDF4CB">
              <w:rPr/>
              <w:t>Vorlage erstellt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26" w:type="dxa"/>
            <w:tcMar/>
          </w:tcPr>
          <w:p w:rsidR="00FF5860" w:rsidP="0085288F" w:rsidRDefault="00FF5860" w14:paraId="05DC1F08" w14:textId="0A25FC89">
            <w:pPr>
              <w:spacing w:line="276" w:lineRule="auto"/>
              <w:contextualSpacing w:val="0"/>
              <w:jc w:val="left"/>
            </w:pPr>
            <w:r w:rsidR="6FDDF4CB">
              <w:rPr/>
              <w:t>Fr. Flor</w:t>
            </w: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sectPr w:rsidR="008F33FD" w:rsidSect="00EF3B11">
      <w:headerReference w:type="even" r:id="rId11"/>
      <w:headerReference w:type="default" r:id="rId12"/>
      <w:footerReference w:type="even" r:id="rId13"/>
      <w:footerReference w:type="default" r:id="rId14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635A" w:rsidP="00C318F9" w:rsidRDefault="0015635A" w14:paraId="743238AE" w14:textId="77777777">
      <w:r>
        <w:separator/>
      </w:r>
    </w:p>
  </w:endnote>
  <w:endnote w:type="continuationSeparator" w:id="0">
    <w:p w:rsidR="0015635A" w:rsidP="00C318F9" w:rsidRDefault="0015635A" w14:paraId="59010242" w14:textId="77777777">
      <w:r>
        <w:continuationSeparator/>
      </w:r>
    </w:p>
  </w:endnote>
  <w:endnote w:type="continuationNotice" w:id="1">
    <w:p w:rsidR="0015635A" w:rsidRDefault="0015635A" w14:paraId="706E025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feld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29FB207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feld 11" style="position:absolute;left:0;text-align:left;margin-left:-117pt;margin-top:-6.25pt;width:405pt;height:30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feld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D2282DB">
            <v:shape id="Textfeld 8" style="position:absolute;left:0;text-align:left;margin-left:-287.4pt;margin-top:-4.3pt;width:67pt;height:30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feld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38C79297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3A19F1">
                            <w:rPr>
                              <w:noProof/>
                              <w:sz w:val="22"/>
                              <w:szCs w:val="24"/>
                            </w:rPr>
                            <w:t>05.03.2026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251ADB58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feld 5" style="position:absolute;left:0;text-align:left;margin-left:86.45pt;margin-top:-3.3pt;width:369.95pt;height:28.3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5120E9FF" w14:textId="38C79297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3A19F1">
                      <w:rPr>
                        <w:noProof/>
                        <w:sz w:val="22"/>
                        <w:szCs w:val="24"/>
                      </w:rPr>
                      <w:t>05.03.2026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58245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635A" w:rsidP="00C318F9" w:rsidRDefault="0015635A" w14:paraId="2E63C56E" w14:textId="77777777">
      <w:r>
        <w:separator/>
      </w:r>
    </w:p>
  </w:footnote>
  <w:footnote w:type="continuationSeparator" w:id="0">
    <w:p w:rsidR="0015635A" w:rsidP="00C318F9" w:rsidRDefault="0015635A" w14:paraId="5D0A713B" w14:textId="77777777">
      <w:r>
        <w:continuationSeparator/>
      </w:r>
    </w:p>
  </w:footnote>
  <w:footnote w:type="continuationNotice" w:id="1">
    <w:p w:rsidR="0015635A" w:rsidRDefault="0015635A" w14:paraId="40A11E45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58241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4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133104" w:rsidR="00604612" w:rsidP="00DB191F" w:rsidRDefault="00965921" w14:paraId="36F8AFBB" w14:textId="693001D6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58244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042874">
      <w:rPr>
        <w:color w:val="2B245B" w:themeColor="accent1"/>
      </w:rPr>
      <w:t>-/Projekt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proofState w:spelling="clean" w:grammar="dirty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36D3"/>
    <w:rsid w:val="000265D9"/>
    <w:rsid w:val="00042874"/>
    <w:rsid w:val="00046480"/>
    <w:rsid w:val="0005239C"/>
    <w:rsid w:val="0007160F"/>
    <w:rsid w:val="000738F6"/>
    <w:rsid w:val="00081655"/>
    <w:rsid w:val="00092686"/>
    <w:rsid w:val="000B2F58"/>
    <w:rsid w:val="000E4190"/>
    <w:rsid w:val="00117677"/>
    <w:rsid w:val="00125EF4"/>
    <w:rsid w:val="00127CBD"/>
    <w:rsid w:val="00133104"/>
    <w:rsid w:val="001422FE"/>
    <w:rsid w:val="00153466"/>
    <w:rsid w:val="0015635A"/>
    <w:rsid w:val="001569C5"/>
    <w:rsid w:val="001666A0"/>
    <w:rsid w:val="00175314"/>
    <w:rsid w:val="00184EDE"/>
    <w:rsid w:val="00194A3E"/>
    <w:rsid w:val="001A0742"/>
    <w:rsid w:val="001B2CED"/>
    <w:rsid w:val="001B4F16"/>
    <w:rsid w:val="001C0FD0"/>
    <w:rsid w:val="001C124E"/>
    <w:rsid w:val="001C193F"/>
    <w:rsid w:val="001C2837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83CA1"/>
    <w:rsid w:val="002A22B2"/>
    <w:rsid w:val="002A5010"/>
    <w:rsid w:val="002A6F45"/>
    <w:rsid w:val="002D195D"/>
    <w:rsid w:val="002D75E8"/>
    <w:rsid w:val="002D7C2D"/>
    <w:rsid w:val="002D7F5C"/>
    <w:rsid w:val="002E13C2"/>
    <w:rsid w:val="002E4329"/>
    <w:rsid w:val="002F06F5"/>
    <w:rsid w:val="002F10C7"/>
    <w:rsid w:val="00316A81"/>
    <w:rsid w:val="003220B7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A19F1"/>
    <w:rsid w:val="003C41F7"/>
    <w:rsid w:val="003D06B9"/>
    <w:rsid w:val="00401B7C"/>
    <w:rsid w:val="004158C8"/>
    <w:rsid w:val="00424C5B"/>
    <w:rsid w:val="00426C3B"/>
    <w:rsid w:val="00427DA5"/>
    <w:rsid w:val="0044342B"/>
    <w:rsid w:val="00454D00"/>
    <w:rsid w:val="00480DF6"/>
    <w:rsid w:val="0048411A"/>
    <w:rsid w:val="004928BE"/>
    <w:rsid w:val="004A07CA"/>
    <w:rsid w:val="004C270E"/>
    <w:rsid w:val="004D7D48"/>
    <w:rsid w:val="004E21EE"/>
    <w:rsid w:val="004F2F75"/>
    <w:rsid w:val="004F5597"/>
    <w:rsid w:val="004F5BAA"/>
    <w:rsid w:val="00501420"/>
    <w:rsid w:val="00520F4D"/>
    <w:rsid w:val="00527F41"/>
    <w:rsid w:val="005560E3"/>
    <w:rsid w:val="00563110"/>
    <w:rsid w:val="0056611B"/>
    <w:rsid w:val="00571C10"/>
    <w:rsid w:val="00584CF8"/>
    <w:rsid w:val="005943AB"/>
    <w:rsid w:val="00595CBB"/>
    <w:rsid w:val="00597444"/>
    <w:rsid w:val="005A60A4"/>
    <w:rsid w:val="005A6D43"/>
    <w:rsid w:val="005B0948"/>
    <w:rsid w:val="005C1498"/>
    <w:rsid w:val="005D7431"/>
    <w:rsid w:val="005E3729"/>
    <w:rsid w:val="00604612"/>
    <w:rsid w:val="0060705D"/>
    <w:rsid w:val="00610864"/>
    <w:rsid w:val="006303F0"/>
    <w:rsid w:val="00635C89"/>
    <w:rsid w:val="0064182C"/>
    <w:rsid w:val="00661FD5"/>
    <w:rsid w:val="006865C8"/>
    <w:rsid w:val="00691FF2"/>
    <w:rsid w:val="006955F0"/>
    <w:rsid w:val="00697311"/>
    <w:rsid w:val="006B3380"/>
    <w:rsid w:val="006C6B8B"/>
    <w:rsid w:val="006D6311"/>
    <w:rsid w:val="006F4021"/>
    <w:rsid w:val="00700F37"/>
    <w:rsid w:val="00706DFA"/>
    <w:rsid w:val="00714D58"/>
    <w:rsid w:val="0074317F"/>
    <w:rsid w:val="00745EA5"/>
    <w:rsid w:val="00751ADD"/>
    <w:rsid w:val="00754BED"/>
    <w:rsid w:val="00762B41"/>
    <w:rsid w:val="00766E04"/>
    <w:rsid w:val="007778FA"/>
    <w:rsid w:val="0078025C"/>
    <w:rsid w:val="007960F5"/>
    <w:rsid w:val="007A2F5F"/>
    <w:rsid w:val="007B45A1"/>
    <w:rsid w:val="007B50CE"/>
    <w:rsid w:val="007B6EEB"/>
    <w:rsid w:val="007D328A"/>
    <w:rsid w:val="007D4499"/>
    <w:rsid w:val="007D5AF8"/>
    <w:rsid w:val="007E3792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97D26"/>
    <w:rsid w:val="008B119D"/>
    <w:rsid w:val="008C091F"/>
    <w:rsid w:val="008D20F9"/>
    <w:rsid w:val="008E2D88"/>
    <w:rsid w:val="008F33FD"/>
    <w:rsid w:val="0091799B"/>
    <w:rsid w:val="00932767"/>
    <w:rsid w:val="0095020F"/>
    <w:rsid w:val="00950B91"/>
    <w:rsid w:val="00965921"/>
    <w:rsid w:val="00965963"/>
    <w:rsid w:val="00977800"/>
    <w:rsid w:val="00990B98"/>
    <w:rsid w:val="009B60A3"/>
    <w:rsid w:val="009E0A98"/>
    <w:rsid w:val="009E1E1C"/>
    <w:rsid w:val="009E210C"/>
    <w:rsid w:val="009E3C7E"/>
    <w:rsid w:val="009E4BD1"/>
    <w:rsid w:val="00A05313"/>
    <w:rsid w:val="00A05981"/>
    <w:rsid w:val="00A06E89"/>
    <w:rsid w:val="00A13822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C150A"/>
    <w:rsid w:val="00AD297D"/>
    <w:rsid w:val="00AD33E3"/>
    <w:rsid w:val="00AF24A4"/>
    <w:rsid w:val="00AF2549"/>
    <w:rsid w:val="00B10954"/>
    <w:rsid w:val="00B172A3"/>
    <w:rsid w:val="00B23C29"/>
    <w:rsid w:val="00B6723B"/>
    <w:rsid w:val="00B8615F"/>
    <w:rsid w:val="00B86CE6"/>
    <w:rsid w:val="00B93885"/>
    <w:rsid w:val="00BA3027"/>
    <w:rsid w:val="00BE1CD3"/>
    <w:rsid w:val="00BE26C1"/>
    <w:rsid w:val="00C02536"/>
    <w:rsid w:val="00C05031"/>
    <w:rsid w:val="00C05632"/>
    <w:rsid w:val="00C11264"/>
    <w:rsid w:val="00C22202"/>
    <w:rsid w:val="00C257FE"/>
    <w:rsid w:val="00C264BB"/>
    <w:rsid w:val="00C26E27"/>
    <w:rsid w:val="00C318F9"/>
    <w:rsid w:val="00C375D4"/>
    <w:rsid w:val="00C9235E"/>
    <w:rsid w:val="00CA2F31"/>
    <w:rsid w:val="00CB1325"/>
    <w:rsid w:val="00CB705B"/>
    <w:rsid w:val="00CC3E6F"/>
    <w:rsid w:val="00CC7DAD"/>
    <w:rsid w:val="00CD50B1"/>
    <w:rsid w:val="00CD6882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73302"/>
    <w:rsid w:val="00D84A78"/>
    <w:rsid w:val="00D94E19"/>
    <w:rsid w:val="00D97AAE"/>
    <w:rsid w:val="00DA0BB3"/>
    <w:rsid w:val="00DA1395"/>
    <w:rsid w:val="00DA3F11"/>
    <w:rsid w:val="00DB18FB"/>
    <w:rsid w:val="00DB191F"/>
    <w:rsid w:val="00DB47A3"/>
    <w:rsid w:val="00DD18A1"/>
    <w:rsid w:val="00DD4069"/>
    <w:rsid w:val="00DE51C4"/>
    <w:rsid w:val="00DE5856"/>
    <w:rsid w:val="00DE6A56"/>
    <w:rsid w:val="00DF08E1"/>
    <w:rsid w:val="00E03BE6"/>
    <w:rsid w:val="00E14321"/>
    <w:rsid w:val="00E219CF"/>
    <w:rsid w:val="00E256AB"/>
    <w:rsid w:val="00E278B3"/>
    <w:rsid w:val="00E57919"/>
    <w:rsid w:val="00E632DF"/>
    <w:rsid w:val="00E63A9A"/>
    <w:rsid w:val="00E7049C"/>
    <w:rsid w:val="00E72B72"/>
    <w:rsid w:val="00E82EA0"/>
    <w:rsid w:val="00E85B48"/>
    <w:rsid w:val="00E96BAE"/>
    <w:rsid w:val="00EA0939"/>
    <w:rsid w:val="00EA3C29"/>
    <w:rsid w:val="00EF3B11"/>
    <w:rsid w:val="00F07945"/>
    <w:rsid w:val="00F166EF"/>
    <w:rsid w:val="00F271EE"/>
    <w:rsid w:val="00F515F0"/>
    <w:rsid w:val="00F520F8"/>
    <w:rsid w:val="00F52EAF"/>
    <w:rsid w:val="00F64055"/>
    <w:rsid w:val="00F67472"/>
    <w:rsid w:val="00F8341E"/>
    <w:rsid w:val="00F90BB3"/>
    <w:rsid w:val="00FB2709"/>
    <w:rsid w:val="00FB277F"/>
    <w:rsid w:val="00FB4284"/>
    <w:rsid w:val="00FB56AA"/>
    <w:rsid w:val="00FC3B25"/>
    <w:rsid w:val="00FD15A6"/>
    <w:rsid w:val="00FD19F5"/>
    <w:rsid w:val="00FD41A4"/>
    <w:rsid w:val="00FD4408"/>
    <w:rsid w:val="00FE24C0"/>
    <w:rsid w:val="00FE61C6"/>
    <w:rsid w:val="00FF37F1"/>
    <w:rsid w:val="00FF5860"/>
    <w:rsid w:val="0595B20C"/>
    <w:rsid w:val="215B1BEE"/>
    <w:rsid w:val="27EC7B48"/>
    <w:rsid w:val="31C4BDB2"/>
    <w:rsid w:val="3F69F053"/>
    <w:rsid w:val="4BEE04E5"/>
    <w:rsid w:val="52B2B26F"/>
    <w:rsid w:val="59004748"/>
    <w:rsid w:val="5A39E7B1"/>
    <w:rsid w:val="6201C728"/>
    <w:rsid w:val="6A69196D"/>
    <w:rsid w:val="6E7563CE"/>
    <w:rsid w:val="6FDDF4CB"/>
    <w:rsid w:val="7368CC76"/>
    <w:rsid w:val="7D31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  <w:style w:type="character" w:styleId="NichtaufgelsteErwhnung">
    <w:name w:val="Unresolved Mention"/>
    <w:basedOn w:val="Absatz-Standardschriftart"/>
    <w:uiPriority w:val="99"/>
    <w:semiHidden/>
    <w:unhideWhenUsed/>
    <w:rsid w:val="00FF5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customXml/itemProps2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6ECE74-829B-452E-BF01-E7CF9E7D17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96209-83fb-405f-a5d1-5d34872e0059"/>
    <ds:schemaRef ds:uri="d4172eb4-1b7d-455f-a6c2-f55592d8a5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WISSENSCHAFTLICHE METHODIK</dc:title>
  <dc:subject/>
  <dc:creator>Flor, Julia Eva</dc:creator>
  <keywords/>
  <dc:description/>
  <lastModifiedBy>Flor, Julia Eva</lastModifiedBy>
  <revision>3</revision>
  <lastPrinted>2018-08-31T08:07:00.0000000Z</lastPrinted>
  <dcterms:created xsi:type="dcterms:W3CDTF">2026-03-05T12:10:00.0000000Z</dcterms:created>
  <dcterms:modified xsi:type="dcterms:W3CDTF">2026-03-09T14:38:08.9726284Z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4" name="docLang">
    <vt:lpwstr>de</vt:lpwstr>
  </property>
</Properties>
</file>